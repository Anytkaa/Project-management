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E161A" w14:textId="53B31301" w:rsidR="00BF69CF" w:rsidRDefault="00BF69CF" w:rsidP="00BF69CF">
      <w:pPr>
        <w:ind w:firstLine="0"/>
      </w:pPr>
    </w:p>
    <w:tbl>
      <w:tblPr>
        <w:tblW w:w="5983" w:type="dxa"/>
        <w:jc w:val="right"/>
        <w:tblLook w:val="00A0" w:firstRow="1" w:lastRow="0" w:firstColumn="1" w:lastColumn="0" w:noHBand="0" w:noVBand="0"/>
      </w:tblPr>
      <w:tblGrid>
        <w:gridCol w:w="4821"/>
        <w:gridCol w:w="1162"/>
      </w:tblGrid>
      <w:tr w:rsidR="00DE707A" w14:paraId="171EF3DA" w14:textId="77777777" w:rsidTr="00DE707A">
        <w:trPr>
          <w:jc w:val="right"/>
        </w:trPr>
        <w:tc>
          <w:tcPr>
            <w:tcW w:w="4821" w:type="dxa"/>
          </w:tcPr>
          <w:p w14:paraId="78A88FFE" w14:textId="4AA6C91C" w:rsidR="00DE707A" w:rsidRPr="00646136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DE707A" w:rsidRPr="00646136" w:rsidRDefault="00DE707A" w:rsidP="00DE707A">
            <w:pPr>
              <w:suppressAutoHyphens/>
              <w:ind w:firstLine="0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601542A4" w14:textId="77777777" w:rsidTr="00DE707A">
        <w:trPr>
          <w:trHeight w:val="2047"/>
          <w:jc w:val="right"/>
        </w:trPr>
        <w:tc>
          <w:tcPr>
            <w:tcW w:w="4821" w:type="dxa"/>
            <w:hideMark/>
          </w:tcPr>
          <w:p w14:paraId="7168C491" w14:textId="0DD4DF0D" w:rsidR="00DE707A" w:rsidRPr="00F62A47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DE707A" w:rsidRPr="00646136" w:rsidRDefault="00DE707A" w:rsidP="009D3BD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4B8E844F" w14:textId="77777777" w:rsidR="00BF69CF" w:rsidRDefault="00BF69CF" w:rsidP="00652C78">
      <w:pPr>
        <w:ind w:firstLine="0"/>
      </w:pPr>
    </w:p>
    <w:p w14:paraId="3906AE9B" w14:textId="77777777" w:rsidR="00652C78" w:rsidRPr="00646136" w:rsidRDefault="00652C78" w:rsidP="00652C78">
      <w:pPr>
        <w:ind w:firstLine="0"/>
      </w:pPr>
    </w:p>
    <w:p w14:paraId="326582D4" w14:textId="6E9C214C" w:rsidR="00990EAC" w:rsidRPr="00652C78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91E927A" w:rsidR="00990EAC" w:rsidRPr="00646136" w:rsidRDefault="00612DFE" w:rsidP="0013162A">
      <w:pPr>
        <w:ind w:firstLine="0"/>
        <w:jc w:val="center"/>
      </w:pPr>
      <w:r w:rsidRPr="00DE707A">
        <w:t xml:space="preserve">информационной системы </w:t>
      </w:r>
      <w:r w:rsidR="00BA41A6">
        <w:t xml:space="preserve">для </w:t>
      </w:r>
      <w:r w:rsidR="00DE707A" w:rsidRPr="00DE707A">
        <w:t>управления проект</w:t>
      </w:r>
      <w:r w:rsidR="00BA41A6">
        <w:t xml:space="preserve">ами </w:t>
      </w:r>
      <w:r w:rsidR="006D3D91">
        <w:t>в</w:t>
      </w:r>
      <w:r w:rsidR="00BA41A6">
        <w:t xml:space="preserve"> детско</w:t>
      </w:r>
      <w:r w:rsidR="006D3D91">
        <w:t>м</w:t>
      </w:r>
      <w:r w:rsidR="00BA41A6">
        <w:t xml:space="preserve"> технопарк</w:t>
      </w:r>
      <w:r w:rsidR="006D3D91">
        <w:t>е</w:t>
      </w:r>
      <w:r w:rsidR="00BA41A6">
        <w:t xml:space="preserve"> «Кванториум»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ВятГУ</w:t>
            </w:r>
          </w:p>
          <w:p w14:paraId="1BE65011" w14:textId="64D6BD2D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612DFE">
              <w:t>Пислегина</w:t>
            </w:r>
            <w:r w:rsidR="00FD0C4A">
              <w:t xml:space="preserve"> </w:t>
            </w:r>
            <w:r w:rsidR="00612DFE">
              <w:t>А</w:t>
            </w:r>
            <w:r w:rsidR="00FD0C4A">
              <w:t>.</w:t>
            </w:r>
            <w:r w:rsidR="00612DFE">
              <w:t>С</w:t>
            </w:r>
            <w:r w:rsidR="00FD0C4A">
              <w:t>.</w:t>
            </w:r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1B49B842" w:rsidR="00DB67CB" w:rsidRPr="00646136" w:rsidRDefault="002502BF" w:rsidP="0013162A">
            <w:pPr>
              <w:ind w:firstLine="0"/>
            </w:pPr>
            <w:r>
              <w:t xml:space="preserve">Преподаватель </w:t>
            </w:r>
            <w:r w:rsidR="00DE707A">
              <w:t>УП.03</w:t>
            </w:r>
          </w:p>
          <w:p w14:paraId="2CA16E67" w14:textId="50CE1AD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DE707A">
              <w:t xml:space="preserve"> Долженкова М.Л.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DE707A" w14:paraId="415F2DB0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2D3A0885" w14:textId="77777777" w:rsidR="00DE707A" w:rsidRPr="00D31A36" w:rsidRDefault="00DE707A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DE707A" w:rsidRPr="00646136" w:rsidRDefault="00DE707A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74DEDF48" w14:textId="77777777" w:rsidTr="00A00224">
        <w:trPr>
          <w:gridAfter w:val="1"/>
          <w:wAfter w:w="4217" w:type="dxa"/>
          <w:trHeight w:val="1712"/>
        </w:trPr>
        <w:tc>
          <w:tcPr>
            <w:tcW w:w="4821" w:type="dxa"/>
          </w:tcPr>
          <w:p w14:paraId="18E7F5BA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F060E05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040CF9B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0817EA7" w14:textId="77777777" w:rsidTr="003E22A5">
        <w:trPr>
          <w:gridAfter w:val="1"/>
          <w:wAfter w:w="4217" w:type="dxa"/>
          <w:trHeight w:val="1713"/>
        </w:trPr>
        <w:tc>
          <w:tcPr>
            <w:tcW w:w="4821" w:type="dxa"/>
          </w:tcPr>
          <w:p w14:paraId="7B688BE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DE707A" w:rsidRPr="00646136" w:rsidRDefault="00DE707A" w:rsidP="00652C78">
            <w:pPr>
              <w:suppressAutoHyphens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FFDF43C" w14:textId="77777777" w:rsidR="00BF69CF" w:rsidRDefault="00BF69CF" w:rsidP="00DE707A">
      <w:pPr>
        <w:ind w:firstLine="0"/>
      </w:pPr>
    </w:p>
    <w:p w14:paraId="3334347A" w14:textId="19D67942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DE707A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1BEFBDE8" w14:textId="02B4C04F" w:rsidR="001E0C4A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96055" w:history="1">
            <w:r w:rsidR="001E0C4A" w:rsidRPr="00AC3962">
              <w:rPr>
                <w:rStyle w:val="a6"/>
              </w:rPr>
              <w:t>Введение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</w:t>
            </w:r>
            <w:r w:rsidR="001E0C4A">
              <w:rPr>
                <w:webHidden/>
              </w:rPr>
              <w:fldChar w:fldCharType="end"/>
            </w:r>
          </w:hyperlink>
        </w:p>
        <w:p w14:paraId="57553762" w14:textId="350FA2BE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6" w:history="1">
            <w:r w:rsidR="001E0C4A" w:rsidRPr="00AC3962">
              <w:rPr>
                <w:rStyle w:val="a6"/>
              </w:rPr>
              <w:t>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Термины и определения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3</w:t>
            </w:r>
            <w:r w:rsidR="001E0C4A">
              <w:rPr>
                <w:webHidden/>
              </w:rPr>
              <w:fldChar w:fldCharType="end"/>
            </w:r>
          </w:hyperlink>
        </w:p>
        <w:p w14:paraId="7B3A9D17" w14:textId="59539815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7" w:history="1">
            <w:r w:rsidR="001E0C4A" w:rsidRPr="00AC3962">
              <w:rPr>
                <w:rStyle w:val="a6"/>
              </w:rPr>
              <w:t>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Перечень сокращений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4</w:t>
            </w:r>
            <w:r w:rsidR="001E0C4A">
              <w:rPr>
                <w:webHidden/>
              </w:rPr>
              <w:fldChar w:fldCharType="end"/>
            </w:r>
          </w:hyperlink>
        </w:p>
        <w:p w14:paraId="12A96A2D" w14:textId="61046D4B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8" w:history="1">
            <w:r w:rsidR="001E0C4A" w:rsidRPr="00AC3962">
              <w:rPr>
                <w:rStyle w:val="a6"/>
              </w:rPr>
              <w:t>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Основные сведения о разработке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085B0CB4" w14:textId="3CCEB0A3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Наименование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28030C64" w14:textId="799D4E43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Цель и задачи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 w:rsidR="001E0C4A">
              <w:rPr>
                <w:webHidden/>
              </w:rPr>
              <w:fldChar w:fldCharType="end"/>
            </w:r>
          </w:hyperlink>
        </w:p>
        <w:p w14:paraId="17FF183F" w14:textId="4B39FCC9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1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Сведения об участниках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3051DA0A" w14:textId="01E33ADC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2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Сроки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4F269177" w14:textId="0C07743E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3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Назначение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15A76849" w14:textId="20B6B42F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4" w:history="1">
            <w:r w:rsidR="001E0C4A" w:rsidRPr="00AC3962">
              <w:rPr>
                <w:rStyle w:val="a6"/>
              </w:rPr>
              <w:t>3.5.1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Функциональное назначение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_Toc182396064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52587B21" w14:textId="008E8D27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5" w:history="1">
            <w:r w:rsidR="001E0C4A" w:rsidRPr="00AC3962">
              <w:rPr>
                <w:rStyle w:val="a6"/>
              </w:rPr>
              <w:t>3.5.2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Эксплуатационное назначение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 w:rsidR="001E0C4A">
              <w:rPr>
                <w:webHidden/>
              </w:rPr>
              <w:fldChar w:fldCharType="end"/>
            </w:r>
          </w:hyperlink>
        </w:p>
        <w:p w14:paraId="27788D30" w14:textId="79101D22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6" w:history="1">
            <w:r w:rsidR="001E0C4A" w:rsidRPr="00AC3962">
              <w:rPr>
                <w:rStyle w:val="a6"/>
              </w:rPr>
              <w:t>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Описание предметной области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7</w:t>
            </w:r>
            <w:r w:rsidR="001E0C4A">
              <w:rPr>
                <w:webHidden/>
              </w:rPr>
              <w:fldChar w:fldCharType="end"/>
            </w:r>
          </w:hyperlink>
        </w:p>
        <w:p w14:paraId="56CD2900" w14:textId="45DC9D23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7" w:history="1">
            <w:r w:rsidR="001E0C4A" w:rsidRPr="00AC3962">
              <w:rPr>
                <w:rStyle w:val="a6"/>
              </w:rPr>
              <w:t>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результатам разработки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17AAD88B" w14:textId="41154331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8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функциональным характеристикам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1042036C" w14:textId="1444D3BA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показателям назначения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_Toc182396069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4F89FF2E" w14:textId="54392329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технологическому стеку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 w:rsidR="001E0C4A">
              <w:rPr>
                <w:webHidden/>
              </w:rPr>
              <w:fldChar w:fldCharType="end"/>
            </w:r>
          </w:hyperlink>
        </w:p>
        <w:p w14:paraId="7C0F6358" w14:textId="585C9B5E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1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пользовательскому интерфейсу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11</w:t>
            </w:r>
            <w:r w:rsidR="001E0C4A">
              <w:rPr>
                <w:webHidden/>
              </w:rPr>
              <w:fldChar w:fldCharType="end"/>
            </w:r>
          </w:hyperlink>
        </w:p>
        <w:p w14:paraId="75632CCA" w14:textId="25005274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2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видам обеспечения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78BA2B1A" w14:textId="0E67577A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3" w:history="1">
            <w:r w:rsidR="001E0C4A" w:rsidRPr="00AC3962">
              <w:rPr>
                <w:rStyle w:val="a6"/>
              </w:rPr>
              <w:t>5.5.1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математическому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1914900A" w14:textId="75A13623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4" w:history="1">
            <w:r w:rsidR="001E0C4A" w:rsidRPr="00AC3962">
              <w:rPr>
                <w:rStyle w:val="a6"/>
              </w:rPr>
              <w:t>5.5.2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информационному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_Toc182396074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44E69265" w14:textId="471A02A7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5" w:history="1">
            <w:r w:rsidR="001E0C4A" w:rsidRPr="00AC3962">
              <w:rPr>
                <w:rStyle w:val="a6"/>
              </w:rPr>
              <w:t>5.5.3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метрологическому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 w:rsidR="001E0C4A">
              <w:rPr>
                <w:webHidden/>
              </w:rPr>
              <w:fldChar w:fldCharType="end"/>
            </w:r>
          </w:hyperlink>
        </w:p>
        <w:p w14:paraId="5C8B0076" w14:textId="7A9A4A71" w:rsidR="001E0C4A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6" w:history="1">
            <w:r w:rsidR="001E0C4A" w:rsidRPr="00AC3962">
              <w:rPr>
                <w:rStyle w:val="a6"/>
              </w:rPr>
              <w:t>5.5.4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техническому обеспечению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_Toc182396076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5B9D8B8D" w14:textId="44646B64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7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надежности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_Toc182396077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45FF9483" w14:textId="55415E45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8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безопасности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_Toc182396078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78F13BD4" w14:textId="69545F8C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9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патентной чистоте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_Toc182396079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 w:rsidR="001E0C4A">
              <w:rPr>
                <w:webHidden/>
              </w:rPr>
              <w:fldChar w:fldCharType="end"/>
            </w:r>
          </w:hyperlink>
        </w:p>
        <w:p w14:paraId="599136D7" w14:textId="5B14F11A" w:rsidR="001E0C4A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0" w:history="1">
            <w:r w:rsidR="001E0C4A"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перспективам развития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_Toc182396080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20</w:t>
            </w:r>
            <w:r w:rsidR="001E0C4A">
              <w:rPr>
                <w:webHidden/>
              </w:rPr>
              <w:fldChar w:fldCharType="end"/>
            </w:r>
          </w:hyperlink>
        </w:p>
        <w:p w14:paraId="32F1B5A4" w14:textId="712CC106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1" w:history="1">
            <w:r w:rsidR="001E0C4A" w:rsidRPr="00AC3962">
              <w:rPr>
                <w:rStyle w:val="a6"/>
              </w:rPr>
              <w:t>6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Состав и содержание работ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_Toc182396081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21</w:t>
            </w:r>
            <w:r w:rsidR="001E0C4A">
              <w:rPr>
                <w:webHidden/>
              </w:rPr>
              <w:fldChar w:fldCharType="end"/>
            </w:r>
          </w:hyperlink>
        </w:p>
        <w:p w14:paraId="7DD21EC1" w14:textId="3DA16049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2" w:history="1">
            <w:r w:rsidR="001E0C4A" w:rsidRPr="00AC3962">
              <w:rPr>
                <w:rStyle w:val="a6"/>
              </w:rPr>
              <w:t>7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документированию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_Toc182396082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22</w:t>
            </w:r>
            <w:r w:rsidR="001E0C4A">
              <w:rPr>
                <w:webHidden/>
              </w:rPr>
              <w:fldChar w:fldCharType="end"/>
            </w:r>
          </w:hyperlink>
        </w:p>
        <w:p w14:paraId="00F2CB94" w14:textId="23BE54EE" w:rsidR="001E0C4A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3" w:history="1">
            <w:r w:rsidR="001E0C4A" w:rsidRPr="00AC3962">
              <w:rPr>
                <w:rStyle w:val="a6"/>
              </w:rPr>
              <w:t>8</w:t>
            </w:r>
            <w:r w:rsidR="001E0C4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E0C4A" w:rsidRPr="00AC3962">
              <w:rPr>
                <w:rStyle w:val="a6"/>
              </w:rPr>
              <w:t>Требования к приемно-сдаточным процедурам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_Toc182396083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23</w:t>
            </w:r>
            <w:r w:rsidR="001E0C4A">
              <w:rPr>
                <w:webHidden/>
              </w:rPr>
              <w:fldChar w:fldCharType="end"/>
            </w:r>
          </w:hyperlink>
        </w:p>
        <w:p w14:paraId="3CF0F4E1" w14:textId="7D788AC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82396055"/>
      <w:r>
        <w:lastRenderedPageBreak/>
        <w:t>Вв</w:t>
      </w:r>
      <w:r w:rsidR="005A4E60" w:rsidRPr="00F62DCD">
        <w:t>едение</w:t>
      </w:r>
      <w:bookmarkEnd w:id="0"/>
    </w:p>
    <w:p w14:paraId="65F5AF76" w14:textId="05B3E5AC" w:rsidR="00612DFE" w:rsidRDefault="00612DFE" w:rsidP="00DE707A">
      <w:r w:rsidRPr="005E0D45">
        <w:t>В данном документе представлено техническое задание на разработку</w:t>
      </w:r>
      <w:r w:rsidR="0097567A">
        <w:t xml:space="preserve"> информационной системы</w:t>
      </w:r>
      <w:r w:rsidR="00DE707A">
        <w:t xml:space="preserve"> </w:t>
      </w:r>
      <w:r w:rsidR="00DE707A" w:rsidRPr="00DE707A">
        <w:t>управления проектными командами на основе геймифицированного подхода</w:t>
      </w:r>
      <w:r w:rsidR="0097567A">
        <w:t>.</w:t>
      </w:r>
    </w:p>
    <w:p w14:paraId="1D59224D" w14:textId="77777777" w:rsidR="00612DFE" w:rsidRDefault="00612DFE" w:rsidP="00612DFE">
      <w:r w:rsidRPr="005E0D45">
        <w:t xml:space="preserve">Техническое задание – это документ, который содержит информацию о целях проекта, его основных требованиях, участниках и сроках выполнения. Он описывает все необходимые шаги для создания конечного продукта и определяет критерии успешного завершения проекта. </w:t>
      </w:r>
    </w:p>
    <w:p w14:paraId="7F85B50B" w14:textId="77777777" w:rsidR="00612DFE" w:rsidRDefault="00612DFE" w:rsidP="00612DFE">
      <w:r w:rsidRPr="005E0D45">
        <w:t xml:space="preserve">Данный документ предназначен для технического специалиста, осуществляющего разработку программы, с целью понимания требований к проекту. </w:t>
      </w:r>
    </w:p>
    <w:p w14:paraId="477F555E" w14:textId="77777777" w:rsidR="00612DFE" w:rsidRDefault="00612DFE" w:rsidP="00612DFE">
      <w:r w:rsidRPr="005E0D45">
        <w:t>Данное техническое задание предназначено для представителей заказчика, с целью подтверждения соответствия разработки требованиям и приёмки работы.</w:t>
      </w:r>
    </w:p>
    <w:p w14:paraId="1295A126" w14:textId="77777777" w:rsidR="00612DFE" w:rsidRPr="00612DFE" w:rsidRDefault="00612DFE" w:rsidP="00612DFE"/>
    <w:p w14:paraId="794047BB" w14:textId="4613A314" w:rsidR="00A63893" w:rsidRPr="007D062D" w:rsidRDefault="00EB6A0B" w:rsidP="00C10B2D">
      <w:pPr>
        <w:pStyle w:val="1"/>
      </w:pPr>
      <w:bookmarkStart w:id="1" w:name="_Toc182396056"/>
      <w:bookmarkStart w:id="2" w:name="_Toc74526610"/>
      <w:bookmarkStart w:id="3" w:name="_Toc128474254"/>
      <w:r w:rsidRPr="007D062D">
        <w:lastRenderedPageBreak/>
        <w:t>Термины и определения</w:t>
      </w:r>
      <w:bookmarkEnd w:id="1"/>
    </w:p>
    <w:p w14:paraId="23F50EE1" w14:textId="77777777" w:rsidR="00612DFE" w:rsidRDefault="00612DFE" w:rsidP="00612DFE">
      <w:r>
        <w:t>В документе используется следующий список терминов и определений:</w:t>
      </w:r>
    </w:p>
    <w:p w14:paraId="0B4893E0" w14:textId="77777777" w:rsidR="00612DFE" w:rsidRDefault="00612DFE" w:rsidP="00612DFE">
      <w:pPr>
        <w:pStyle w:val="a0"/>
      </w:pPr>
      <w:r w:rsidRPr="00727926">
        <w:t>интерфейс – точка взаимодействия между человеком и устройством или программой</w:t>
      </w:r>
      <w:r>
        <w:t>;</w:t>
      </w:r>
    </w:p>
    <w:p w14:paraId="196728EA" w14:textId="50A6D095" w:rsidR="007D062D" w:rsidRPr="00727926" w:rsidRDefault="007D062D" w:rsidP="00612DFE">
      <w:pPr>
        <w:pStyle w:val="a0"/>
      </w:pPr>
      <w:r>
        <w:t>пользователь – лицо или группа лиц, которые используют систему для выполнения задач;</w:t>
      </w:r>
    </w:p>
    <w:p w14:paraId="6BAED87D" w14:textId="2BB30BD2" w:rsidR="0056359F" w:rsidRPr="00612DFE" w:rsidRDefault="00612DFE" w:rsidP="00D112DA">
      <w:pPr>
        <w:pStyle w:val="a0"/>
      </w:pPr>
      <w:r w:rsidRPr="00727926">
        <w:t>прототип экранной формы – это базовое изображение интерфейса без деталей дизайна</w:t>
      </w:r>
      <w:r w:rsidR="00D112DA">
        <w:t>.</w:t>
      </w:r>
    </w:p>
    <w:p w14:paraId="63A1A4BE" w14:textId="5A4A5D2A" w:rsidR="00A82498" w:rsidRPr="00D71111" w:rsidRDefault="00A82498" w:rsidP="00A82498">
      <w:pPr>
        <w:pStyle w:val="1"/>
      </w:pPr>
      <w:bookmarkStart w:id="4" w:name="_Toc182396057"/>
      <w:r w:rsidRPr="00D71111">
        <w:lastRenderedPageBreak/>
        <w:t>Перечень сокращений</w:t>
      </w:r>
      <w:bookmarkEnd w:id="4"/>
    </w:p>
    <w:p w14:paraId="683B403D" w14:textId="77777777" w:rsidR="00612DFE" w:rsidRDefault="00612DFE" w:rsidP="00612DFE">
      <w:r>
        <w:t>В документе используется следующий перечень сокращений:</w:t>
      </w:r>
    </w:p>
    <w:p w14:paraId="62A79840" w14:textId="51076460" w:rsidR="00D71111" w:rsidRPr="00D71111" w:rsidRDefault="00D71111" w:rsidP="00612DFE">
      <w:pPr>
        <w:pStyle w:val="a0"/>
        <w:rPr>
          <w:lang w:val="en-US"/>
        </w:rPr>
      </w:pPr>
      <w:r>
        <w:t xml:space="preserve">БД </w:t>
      </w:r>
      <w:r>
        <w:rPr>
          <w:lang w:val="en-US"/>
        </w:rPr>
        <w:t>–</w:t>
      </w:r>
      <w:r>
        <w:t xml:space="preserve"> база данных;</w:t>
      </w:r>
    </w:p>
    <w:p w14:paraId="441C5899" w14:textId="667647A6" w:rsidR="00612DFE" w:rsidRPr="00612DFE" w:rsidRDefault="00612DFE" w:rsidP="00612DFE">
      <w:pPr>
        <w:pStyle w:val="a0"/>
        <w:rPr>
          <w:lang w:val="en-US"/>
        </w:rPr>
      </w:pPr>
      <w:r>
        <w:t>ГОСТ</w:t>
      </w:r>
      <w:r>
        <w:rPr>
          <w:lang w:val="en-US"/>
        </w:rPr>
        <w:t xml:space="preserve"> – </w:t>
      </w:r>
      <w:r>
        <w:t>государственный стандарт;</w:t>
      </w:r>
    </w:p>
    <w:p w14:paraId="712BC9A0" w14:textId="0D2A2EC6" w:rsidR="00612DFE" w:rsidRPr="002625EC" w:rsidRDefault="00612DFE" w:rsidP="00612DFE">
      <w:pPr>
        <w:pStyle w:val="a0"/>
        <w:rPr>
          <w:lang w:val="en-US"/>
        </w:rPr>
      </w:pPr>
      <w:r>
        <w:t>ИС – информационная система</w:t>
      </w:r>
      <w:r w:rsidR="002625EC">
        <w:t>;</w:t>
      </w:r>
    </w:p>
    <w:p w14:paraId="78AB18BE" w14:textId="77777777" w:rsidR="002625EC" w:rsidRDefault="002625EC" w:rsidP="002625EC">
      <w:pPr>
        <w:pStyle w:val="a0"/>
      </w:pPr>
      <w:r w:rsidRPr="001032F1">
        <w:t>ПЭВМ</w:t>
      </w:r>
      <w:r>
        <w:t xml:space="preserve"> – персональная электронно-вычислительная машина;</w:t>
      </w:r>
    </w:p>
    <w:p w14:paraId="06C5F6DB" w14:textId="66C595F7" w:rsidR="007D062D" w:rsidRPr="001032F1" w:rsidRDefault="007D062D" w:rsidP="002625EC">
      <w:pPr>
        <w:pStyle w:val="a0"/>
      </w:pPr>
      <w:r>
        <w:t>СУБД – система управления базами данных;</w:t>
      </w:r>
    </w:p>
    <w:p w14:paraId="054D11A8" w14:textId="6EDE0C7B" w:rsidR="002625EC" w:rsidRPr="002625EC" w:rsidRDefault="002625EC" w:rsidP="002625EC">
      <w:pPr>
        <w:pStyle w:val="a0"/>
      </w:pPr>
      <w:r w:rsidRPr="001032F1">
        <w:rPr>
          <w:lang w:val="en-US"/>
        </w:rPr>
        <w:t>GPL</w:t>
      </w:r>
      <w:r>
        <w:t xml:space="preserve"> – лицензия на свободное программное обеспечение.</w:t>
      </w:r>
    </w:p>
    <w:p w14:paraId="3978BEC4" w14:textId="1E7035DE" w:rsidR="00612DFE" w:rsidRPr="00612DFE" w:rsidRDefault="00612DFE" w:rsidP="00612DFE"/>
    <w:p w14:paraId="38600864" w14:textId="7D888C5C" w:rsidR="00592879" w:rsidRDefault="00592879" w:rsidP="00592879">
      <w:pPr>
        <w:pStyle w:val="1"/>
      </w:pPr>
      <w:bookmarkStart w:id="5" w:name="_Toc182396058"/>
      <w:r>
        <w:lastRenderedPageBreak/>
        <w:t>Основные сведения о разработке</w:t>
      </w:r>
      <w:bookmarkEnd w:id="5"/>
    </w:p>
    <w:p w14:paraId="1227C221" w14:textId="5144C91D" w:rsidR="00612DFE" w:rsidRPr="00612DFE" w:rsidRDefault="00612DFE" w:rsidP="00DE707A">
      <w:r w:rsidRPr="005E0D45">
        <w:t>В данном разделе технического задания описываются основные сведения о разработке</w:t>
      </w:r>
      <w:r>
        <w:t xml:space="preserve"> информационной системы </w:t>
      </w:r>
      <w:r w:rsidR="00DE707A" w:rsidRPr="00DE707A">
        <w:t>управления проектными командами на основе геймифицированного подхода</w:t>
      </w:r>
      <w:r>
        <w:t>.</w:t>
      </w:r>
    </w:p>
    <w:p w14:paraId="41078D8B" w14:textId="665A6E91" w:rsidR="00F91124" w:rsidRDefault="00A52CF3" w:rsidP="00A52CF3">
      <w:pPr>
        <w:pStyle w:val="2"/>
      </w:pPr>
      <w:bookmarkStart w:id="6" w:name="_Toc182396059"/>
      <w:r>
        <w:t>Наименование разработки</w:t>
      </w:r>
      <w:bookmarkEnd w:id="6"/>
    </w:p>
    <w:p w14:paraId="708492B0" w14:textId="28A8DF87" w:rsidR="00612DFE" w:rsidRPr="00612DFE" w:rsidRDefault="00612DFE" w:rsidP="00DE707A">
      <w:r>
        <w:t>Наименование разработки</w:t>
      </w:r>
      <w:r w:rsidR="00BF0D31">
        <w:t>: «</w:t>
      </w:r>
      <w:r w:rsidR="001F2A2A">
        <w:t>И</w:t>
      </w:r>
      <w:r w:rsidR="00BF0D31">
        <w:t>нформационн</w:t>
      </w:r>
      <w:r w:rsidR="001F2A2A">
        <w:t>ая</w:t>
      </w:r>
      <w:r w:rsidR="00BF0D31">
        <w:t xml:space="preserve"> систем</w:t>
      </w:r>
      <w:r w:rsidR="001F2A2A">
        <w:t>а</w:t>
      </w:r>
      <w:r w:rsidR="00BF0D31">
        <w:t xml:space="preserve"> </w:t>
      </w:r>
      <w:r w:rsidR="00BA41A6">
        <w:t xml:space="preserve">для </w:t>
      </w:r>
      <w:r w:rsidR="00DE707A" w:rsidRPr="00DE707A">
        <w:t>управления проект</w:t>
      </w:r>
      <w:r w:rsidR="00BA41A6">
        <w:t>ами в детском технопарке «Кванториум»</w:t>
      </w:r>
      <w:r w:rsidR="00BF0D31">
        <w:t>».</w:t>
      </w:r>
    </w:p>
    <w:p w14:paraId="4D0F4268" w14:textId="1ED491D0" w:rsidR="00A52CF3" w:rsidRDefault="00A52CF3" w:rsidP="00A52CF3">
      <w:pPr>
        <w:pStyle w:val="2"/>
      </w:pPr>
      <w:bookmarkStart w:id="7" w:name="_Toc182396060"/>
      <w:r>
        <w:t>Цель и задачи</w:t>
      </w:r>
      <w:bookmarkEnd w:id="7"/>
    </w:p>
    <w:p w14:paraId="0913A062" w14:textId="4EBDB5A1" w:rsidR="0070653E" w:rsidRDefault="00612DFE" w:rsidP="00612DFE">
      <w:r w:rsidRPr="005E0D45">
        <w:t>Цел</w:t>
      </w:r>
      <w:r w:rsidR="004112FA">
        <w:t>ь</w:t>
      </w:r>
      <w:r w:rsidR="0070653E">
        <w:t>ю разработки является реализация системы для управления проектами в детском технопарке «Кванториум» в соответствии с требованиями, указанными в документе, и подготовка необходимой документации.</w:t>
      </w:r>
    </w:p>
    <w:p w14:paraId="6FF9121F" w14:textId="19193805" w:rsidR="00612DFE" w:rsidRDefault="0070653E" w:rsidP="00612DFE">
      <w:r w:rsidRPr="009C7141">
        <w:t>Задачи разработки</w:t>
      </w:r>
      <w:r w:rsidR="00612DFE" w:rsidRPr="009C7141">
        <w:t>:</w:t>
      </w:r>
    </w:p>
    <w:p w14:paraId="41391A1C" w14:textId="517599CA" w:rsidR="00612DFE" w:rsidRDefault="00D448F8" w:rsidP="00612DFE">
      <w:pPr>
        <w:pStyle w:val="a0"/>
      </w:pPr>
      <w:r>
        <w:t>обеспечение руководителям возможности создания, редактирования и удаления проектов;</w:t>
      </w:r>
    </w:p>
    <w:p w14:paraId="1C72958E" w14:textId="10117A6B" w:rsidR="009C7141" w:rsidRDefault="009C7141" w:rsidP="00612DFE">
      <w:pPr>
        <w:pStyle w:val="a0"/>
      </w:pPr>
      <w:r>
        <w:t>обеспечение ученикам возможности просмотра списка проектов и их статусов;</w:t>
      </w:r>
    </w:p>
    <w:p w14:paraId="47CD2448" w14:textId="6F8959D5" w:rsidR="009C7141" w:rsidRDefault="009C7141" w:rsidP="00612DFE">
      <w:pPr>
        <w:pStyle w:val="a0"/>
      </w:pPr>
      <w:r>
        <w:t>обеспечение ученикам возможности</w:t>
      </w:r>
      <w:r>
        <w:t xml:space="preserve"> выполнения назначенных задач;</w:t>
      </w:r>
    </w:p>
    <w:p w14:paraId="05EADADB" w14:textId="4F58D83B" w:rsidR="004112FA" w:rsidRDefault="00D448F8" w:rsidP="00612DFE">
      <w:pPr>
        <w:pStyle w:val="a0"/>
      </w:pPr>
      <w:r>
        <w:t>обеспечение ученикам возможности прикрепления файлов с результатами выполнения задач;</w:t>
      </w:r>
    </w:p>
    <w:p w14:paraId="36D8DAA6" w14:textId="74359512" w:rsidR="004112FA" w:rsidRDefault="00D448F8" w:rsidP="00612DFE">
      <w:pPr>
        <w:pStyle w:val="a0"/>
      </w:pPr>
      <w:r>
        <w:t>реализация функционала регистрации и учета учеников;</w:t>
      </w:r>
    </w:p>
    <w:p w14:paraId="3CE8CB5C" w14:textId="5518966A" w:rsidR="00D448F8" w:rsidRDefault="00D448F8" w:rsidP="00612DFE">
      <w:pPr>
        <w:pStyle w:val="a0"/>
      </w:pPr>
      <w:r>
        <w:t>обеспечение руководителям возможности постановки и контроля выполнения задач;</w:t>
      </w:r>
    </w:p>
    <w:p w14:paraId="19DD15BD" w14:textId="6F51C16B" w:rsidR="00D448F8" w:rsidRDefault="00D448F8" w:rsidP="00612DFE">
      <w:pPr>
        <w:pStyle w:val="a0"/>
      </w:pPr>
      <w:r>
        <w:t>обеспечение возможности взаимодействия между участниками проекта через встроенный чат;</w:t>
      </w:r>
    </w:p>
    <w:p w14:paraId="03E1ECA0" w14:textId="567F57B6" w:rsidR="00D448F8" w:rsidRDefault="00D448F8" w:rsidP="00612DFE">
      <w:pPr>
        <w:pStyle w:val="a0"/>
      </w:pPr>
      <w:r>
        <w:t>реализация механизма добавления достижений ученикам;</w:t>
      </w:r>
    </w:p>
    <w:p w14:paraId="4B787405" w14:textId="32F7CA92" w:rsidR="00D448F8" w:rsidRDefault="00D448F8" w:rsidP="00D448F8">
      <w:pPr>
        <w:pStyle w:val="a0"/>
      </w:pPr>
      <w:r>
        <w:t xml:space="preserve">обеспечение </w:t>
      </w:r>
      <w:r w:rsidR="009C7141">
        <w:t>руководителям возможности анализа проектной деятельности с использованием</w:t>
      </w:r>
      <w:r>
        <w:t xml:space="preserve"> диаграммы Ганта;</w:t>
      </w:r>
    </w:p>
    <w:p w14:paraId="44ABC110" w14:textId="42F818FD" w:rsidR="00D448F8" w:rsidRDefault="00D448F8" w:rsidP="00D448F8">
      <w:pPr>
        <w:pStyle w:val="a0"/>
      </w:pPr>
      <w:r>
        <w:t>обеспечение доступа к интерактивной доске проекта;</w:t>
      </w:r>
    </w:p>
    <w:p w14:paraId="6DCD6C7A" w14:textId="035AF189" w:rsidR="00D448F8" w:rsidRDefault="00D448F8" w:rsidP="00D448F8">
      <w:pPr>
        <w:pStyle w:val="a0"/>
      </w:pPr>
      <w:r>
        <w:t>создание защищенной базы данных;</w:t>
      </w:r>
    </w:p>
    <w:p w14:paraId="7C7810F3" w14:textId="29449161" w:rsidR="00D448F8" w:rsidRDefault="00D448F8" w:rsidP="00D448F8">
      <w:pPr>
        <w:pStyle w:val="a0"/>
      </w:pPr>
      <w:r>
        <w:t>обеспечение возможности просмотра состава проектных команд.</w:t>
      </w:r>
    </w:p>
    <w:p w14:paraId="52EDEC11" w14:textId="3164E5F8" w:rsidR="00A52CF3" w:rsidRDefault="00847368" w:rsidP="00847368">
      <w:pPr>
        <w:pStyle w:val="2"/>
      </w:pPr>
      <w:bookmarkStart w:id="8" w:name="_Toc182396061"/>
      <w:r>
        <w:lastRenderedPageBreak/>
        <w:t>Сведения об участниках разработки</w:t>
      </w:r>
      <w:bookmarkEnd w:id="8"/>
    </w:p>
    <w:p w14:paraId="76225FDC" w14:textId="4F3FF514" w:rsidR="00612DFE" w:rsidRDefault="00612DFE" w:rsidP="00612DFE">
      <w:r w:rsidRPr="004F4E7F">
        <w:t>Заказчиком является коллектив преподавателей Колледжа ФГБОУ ВО «Вятский государственный университет» в составе:</w:t>
      </w:r>
    </w:p>
    <w:p w14:paraId="657BE495" w14:textId="01EAF7E5" w:rsidR="00612DFE" w:rsidRDefault="00265BBF" w:rsidP="00612DFE">
      <w:pPr>
        <w:pStyle w:val="a0"/>
      </w:pPr>
      <w:r>
        <w:t>Долженкова</w:t>
      </w:r>
      <w:r w:rsidR="00612DFE" w:rsidRPr="005415D0">
        <w:t xml:space="preserve"> </w:t>
      </w:r>
      <w:r w:rsidR="00612DFE">
        <w:t>М</w:t>
      </w:r>
      <w:r w:rsidR="00612DFE" w:rsidRPr="005415D0">
        <w:t>.</w:t>
      </w:r>
      <w:r>
        <w:t>Л</w:t>
      </w:r>
      <w:r w:rsidR="00612DFE" w:rsidRPr="005415D0">
        <w:t>.</w:t>
      </w:r>
      <w:r w:rsidR="00612DFE">
        <w:t xml:space="preserve"> – </w:t>
      </w:r>
      <w:r w:rsidR="00612DFE" w:rsidRPr="00631AB5">
        <w:t>п</w:t>
      </w:r>
      <w:r w:rsidR="00612DFE">
        <w:t xml:space="preserve">реподаватель по </w:t>
      </w:r>
      <w:r>
        <w:t>УП.03.</w:t>
      </w:r>
    </w:p>
    <w:p w14:paraId="1EC1F7AD" w14:textId="7767C3BA" w:rsidR="00612DFE" w:rsidRPr="00612DFE" w:rsidRDefault="00612DFE" w:rsidP="00265BBF">
      <w:pPr>
        <w:spacing w:before="0"/>
      </w:pPr>
      <w:r w:rsidRPr="004F4E7F">
        <w:t>Исполнитель: студент Колледжа ФГБОУ ВО «Вятский государственный университет» учебной группы ИСПк-</w:t>
      </w:r>
      <w:r w:rsidR="00265BBF">
        <w:t>4</w:t>
      </w:r>
      <w:r w:rsidRPr="004F4E7F">
        <w:t>03-52-00 Пислегина А.С.</w:t>
      </w:r>
    </w:p>
    <w:p w14:paraId="0A193ADC" w14:textId="4639B90C" w:rsidR="00847368" w:rsidRDefault="00847368" w:rsidP="00847368">
      <w:pPr>
        <w:pStyle w:val="2"/>
      </w:pPr>
      <w:bookmarkStart w:id="9" w:name="_Toc182396062"/>
      <w:r>
        <w:t>Сроки разработки</w:t>
      </w:r>
      <w:bookmarkEnd w:id="9"/>
    </w:p>
    <w:p w14:paraId="1F4FEA7F" w14:textId="72790179" w:rsidR="009E1F6A" w:rsidRPr="009E1F6A" w:rsidRDefault="009E1F6A" w:rsidP="009E1F6A">
      <w:r>
        <w:t xml:space="preserve">Разработка должна быть осуществлена с </w:t>
      </w:r>
      <w:r w:rsidR="00265BBF">
        <w:t>18</w:t>
      </w:r>
      <w:r>
        <w:t>.09.202</w:t>
      </w:r>
      <w:r w:rsidR="00265BBF">
        <w:t>5</w:t>
      </w:r>
      <w:r>
        <w:t xml:space="preserve"> по </w:t>
      </w:r>
      <w:r w:rsidR="00265BBF">
        <w:t>0</w:t>
      </w:r>
      <w:r>
        <w:t>.</w:t>
      </w:r>
      <w:r w:rsidR="00265BBF">
        <w:t>11</w:t>
      </w:r>
      <w:r>
        <w:t>.202</w:t>
      </w:r>
      <w:r w:rsidR="00265BBF">
        <w:t>5</w:t>
      </w:r>
    </w:p>
    <w:p w14:paraId="65EBEE70" w14:textId="7A329168" w:rsidR="00847368" w:rsidRDefault="00847368" w:rsidP="00847368">
      <w:pPr>
        <w:pStyle w:val="2"/>
      </w:pPr>
      <w:bookmarkStart w:id="10" w:name="_Toc182396063"/>
      <w:r>
        <w:t>Назначение разработки</w:t>
      </w:r>
      <w:bookmarkEnd w:id="10"/>
    </w:p>
    <w:p w14:paraId="2589F7F0" w14:textId="5D5F071D" w:rsidR="0058513F" w:rsidRPr="0058513F" w:rsidRDefault="0058513F" w:rsidP="0058513F">
      <w:r w:rsidRPr="0058513F">
        <w:t>В данном подразделе технического задания описывается назначение данной разработки.</w:t>
      </w:r>
    </w:p>
    <w:p w14:paraId="394A4AA5" w14:textId="0A788C58" w:rsidR="0070653E" w:rsidRPr="001A7A91" w:rsidRDefault="00A00224" w:rsidP="001A7A91">
      <w:pPr>
        <w:pStyle w:val="3"/>
      </w:pPr>
      <w:bookmarkStart w:id="11" w:name="_Toc182396064"/>
      <w:r>
        <w:t>Функциональное назначение</w:t>
      </w:r>
      <w:bookmarkEnd w:id="11"/>
    </w:p>
    <w:p w14:paraId="7539233B" w14:textId="7786DE2C" w:rsidR="004112FA" w:rsidRPr="004112FA" w:rsidRDefault="00297595" w:rsidP="004112FA">
      <w:r w:rsidRPr="001A7A91">
        <w:t>Система предназначена для автоматизации управления проект</w:t>
      </w:r>
      <w:r w:rsidR="00BA41A6" w:rsidRPr="001A7A91">
        <w:t>ами</w:t>
      </w:r>
      <w:r w:rsidRPr="001A7A91">
        <w:t xml:space="preserve"> в детском технопарке «Кванториум» и обеспечивает организацию проектной деятельности, контроль выполнения задач и управление взаимодействием между наставниками и обучающимися.</w:t>
      </w:r>
    </w:p>
    <w:p w14:paraId="71F9BF52" w14:textId="7BA2F3B5" w:rsidR="00A00224" w:rsidRDefault="00A00224" w:rsidP="000E06F3">
      <w:pPr>
        <w:pStyle w:val="3"/>
      </w:pPr>
      <w:bookmarkStart w:id="12" w:name="_Toc182396065"/>
      <w:r>
        <w:t>Эксплуатационное назначение</w:t>
      </w:r>
      <w:bookmarkEnd w:id="12"/>
    </w:p>
    <w:p w14:paraId="65B06371" w14:textId="0F48E602" w:rsidR="004112FA" w:rsidRPr="001B73C2" w:rsidRDefault="00265BBF" w:rsidP="004112FA">
      <w:r w:rsidRPr="00265BBF">
        <w:t xml:space="preserve">Информационная система предназначена для учащихся и </w:t>
      </w:r>
      <w:r>
        <w:t>преподавателей</w:t>
      </w:r>
      <w:r w:rsidRPr="00265BBF">
        <w:t xml:space="preserve">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41CED6DE" w14:textId="4C5608A7" w:rsidR="00592879" w:rsidRDefault="00E61B22" w:rsidP="00E61B22">
      <w:pPr>
        <w:pStyle w:val="1"/>
      </w:pPr>
      <w:bookmarkStart w:id="13" w:name="_Toc182396066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3"/>
    </w:p>
    <w:p w14:paraId="0BD41C10" w14:textId="35F26A7D" w:rsidR="002537B6" w:rsidRPr="002537B6" w:rsidRDefault="002537B6" w:rsidP="002537B6">
      <w:r w:rsidRPr="002537B6">
        <w:t xml:space="preserve">«Информационная система </w:t>
      </w:r>
      <w:r w:rsidR="00BA41A6">
        <w:t xml:space="preserve">для </w:t>
      </w:r>
      <w:r w:rsidRPr="002537B6">
        <w:t>управления проект</w:t>
      </w:r>
      <w:r w:rsidR="00BA41A6">
        <w:t>ами в</w:t>
      </w:r>
      <w:r w:rsidRPr="002537B6">
        <w:t xml:space="preserve"> детско</w:t>
      </w:r>
      <w:r w:rsidR="00BA41A6">
        <w:t>м</w:t>
      </w:r>
      <w:r w:rsidRPr="002537B6">
        <w:t xml:space="preserve"> технопарк</w:t>
      </w:r>
      <w:r w:rsidR="00BA41A6">
        <w:t>е</w:t>
      </w:r>
      <w:r w:rsidRPr="002537B6">
        <w:t xml:space="preserve"> </w:t>
      </w:r>
      <w:r w:rsidR="00D71111">
        <w:t>«</w:t>
      </w:r>
      <w:r w:rsidRPr="002537B6">
        <w:t>Кванториум» представляет собой комплексную проблематику, объединяющую принципы управления проектами, задачи образовательного процесса и возможности цифровизации. Её центральным элементом является учебный проект, реализуемый командой кванторианцев под руководством наставника. В отличие от классических бизнес-проектов, здесь на первый план выходят не только сроки и результаты, но и образовательный эффект, развитие гибких навыков и поддержание устойчивой мотивации учащихся.</w:t>
      </w:r>
    </w:p>
    <w:p w14:paraId="63455938" w14:textId="77777777" w:rsidR="002537B6" w:rsidRPr="002537B6" w:rsidRDefault="002537B6" w:rsidP="002537B6">
      <w:r w:rsidRPr="002537B6">
        <w:t>Информационная система предназначена для учащихся и преподавателей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767C9727" w14:textId="77777777" w:rsidR="002537B6" w:rsidRDefault="002537B6" w:rsidP="002537B6">
      <w:r w:rsidRPr="002537B6">
        <w:t>Без специализированной системы организация проектной деятельности сталкивается с рядом проблем: сложность координации командной работы школьников, рассредоточенность информации о ходе проектов (в личных чатах, на разных носителях), отсутствие единого инструмента для фиксации образовательных результатов и наглядного отслеживания личного прогресса, а также трудности с объективной оценкой вклада каждого участника в коллективный проект.</w:t>
      </w:r>
    </w:p>
    <w:p w14:paraId="2AC7EBB6" w14:textId="4162F188" w:rsidR="002537B6" w:rsidRDefault="002537B6" w:rsidP="002537B6">
      <w:r>
        <w:t>Задачи решаемые с помощью системы:</w:t>
      </w:r>
    </w:p>
    <w:p w14:paraId="17A37DC2" w14:textId="04ADE790" w:rsidR="002537B6" w:rsidRDefault="002537B6" w:rsidP="00A80E28">
      <w:pPr>
        <w:pStyle w:val="a0"/>
      </w:pPr>
      <w:r>
        <w:t>Структурирование проектной деятельности - организация работы над учебными проектами через постановку задач, назначение исполнителей и контроль сроков;</w:t>
      </w:r>
    </w:p>
    <w:p w14:paraId="770D37BD" w14:textId="5748EA61" w:rsidR="002537B6" w:rsidRDefault="002537B6" w:rsidP="00A80E28">
      <w:pPr>
        <w:pStyle w:val="a0"/>
      </w:pPr>
      <w:r>
        <w:t>Повышение мотивации учащихся - внедрение достижений</w:t>
      </w:r>
      <w:r w:rsidR="00A80E28">
        <w:t xml:space="preserve"> (цифровых наград) для увеличения вовлеченности в образовательный процесс;</w:t>
      </w:r>
    </w:p>
    <w:p w14:paraId="713334F5" w14:textId="207DF412" w:rsidR="00A80E28" w:rsidRDefault="00A80E28" w:rsidP="00A80E28">
      <w:pPr>
        <w:pStyle w:val="a0"/>
      </w:pPr>
      <w:r>
        <w:t>Мониторинг образовательных результатов - автоматизированное отслеживание прогресса учащихся;</w:t>
      </w:r>
    </w:p>
    <w:p w14:paraId="49417A0A" w14:textId="1AA036C3" w:rsidR="00A80E28" w:rsidRPr="002537B6" w:rsidRDefault="00A80E28" w:rsidP="00A80E28">
      <w:pPr>
        <w:pStyle w:val="a0"/>
      </w:pPr>
      <w:r>
        <w:t xml:space="preserve">Оптимизация работы наставников - автоматизация рутинных процессов контроля и оценки для повышения эффективности педагогической деятельности. </w:t>
      </w:r>
    </w:p>
    <w:p w14:paraId="5A639A3B" w14:textId="77777777" w:rsidR="00313C45" w:rsidRDefault="00313C45" w:rsidP="00313C45">
      <w:pPr>
        <w:rPr>
          <w:b/>
          <w:bCs/>
        </w:rPr>
      </w:pPr>
      <w:r w:rsidRPr="0079269F">
        <w:rPr>
          <w:b/>
          <w:bCs/>
        </w:rPr>
        <w:t>Обзор аналогов</w:t>
      </w:r>
    </w:p>
    <w:p w14:paraId="4CBD5552" w14:textId="77777777" w:rsidR="00A80E28" w:rsidRDefault="00A80E28" w:rsidP="00A80E28">
      <w:r>
        <w:t>Битрикс24 — это платформа для автоматизации бизнеса. Она помогает организовать работу компании и улучшить взаимодействие с клиентами и командой.</w:t>
      </w:r>
    </w:p>
    <w:p w14:paraId="64915A8B" w14:textId="77777777" w:rsidR="00675354" w:rsidRDefault="00675354" w:rsidP="00675354">
      <w:r w:rsidRPr="00675354">
        <w:rPr>
          <w:b/>
          <w:bCs/>
        </w:rPr>
        <w:t>Плюсы:</w:t>
      </w:r>
    </w:p>
    <w:p w14:paraId="00603285" w14:textId="77777777" w:rsidR="00675354" w:rsidRDefault="00675354" w:rsidP="00675354">
      <w:pPr>
        <w:pStyle w:val="a0"/>
      </w:pPr>
      <w:r w:rsidRPr="00675354">
        <w:t>Многофункциональная платформа (CRM, задачи, документооборот, мессенджер)</w:t>
      </w:r>
      <w:r>
        <w:t>;</w:t>
      </w:r>
    </w:p>
    <w:p w14:paraId="5F0EF2E3" w14:textId="057EBF0F" w:rsidR="00675354" w:rsidRPr="00675354" w:rsidRDefault="00675354" w:rsidP="00675354">
      <w:pPr>
        <w:pStyle w:val="a0"/>
      </w:pPr>
      <w:r w:rsidRPr="00675354">
        <w:t>Гибкая система прав доступа и настроек рабочих процессов</w:t>
      </w:r>
      <w:r>
        <w:t>.</w:t>
      </w:r>
    </w:p>
    <w:p w14:paraId="0B8A2B39" w14:textId="77777777" w:rsidR="00675354" w:rsidRDefault="00675354">
      <w:pPr>
        <w:spacing w:before="0" w:after="200" w:line="276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7D55EC0F" w14:textId="77777777" w:rsidR="00675354" w:rsidRDefault="00675354" w:rsidP="00675354">
      <w:r w:rsidRPr="00675354">
        <w:rPr>
          <w:b/>
          <w:bCs/>
        </w:rPr>
        <w:lastRenderedPageBreak/>
        <w:t>Минусы:</w:t>
      </w:r>
    </w:p>
    <w:p w14:paraId="48133FDC" w14:textId="77777777" w:rsidR="00675354" w:rsidRDefault="00675354" w:rsidP="00675354">
      <w:pPr>
        <w:pStyle w:val="a0"/>
      </w:pPr>
      <w:r w:rsidRPr="00675354">
        <w:t>Сложность освоения для новых пользователей</w:t>
      </w:r>
      <w:r>
        <w:t>;</w:t>
      </w:r>
    </w:p>
    <w:p w14:paraId="167EF964" w14:textId="6055AC6A" w:rsidR="00A80E28" w:rsidRDefault="00675354" w:rsidP="00675354">
      <w:pPr>
        <w:pStyle w:val="a0"/>
      </w:pPr>
      <w:r w:rsidRPr="00675354">
        <w:t>Высокая стоимость полнофункциональной версии</w:t>
      </w:r>
      <w:r>
        <w:t>.</w:t>
      </w:r>
    </w:p>
    <w:p w14:paraId="5966E511" w14:textId="77777777" w:rsidR="00675354" w:rsidRDefault="00652C78" w:rsidP="00675354">
      <w:pPr>
        <w:pStyle w:val="a9"/>
      </w:pPr>
      <w:r>
        <w:rPr>
          <w:noProof/>
        </w:rPr>
        <w:drawing>
          <wp:inline distT="0" distB="0" distL="0" distR="0" wp14:anchorId="73497D74" wp14:editId="120C9446">
            <wp:extent cx="4065487" cy="1898687"/>
            <wp:effectExtent l="0" t="0" r="0" b="0"/>
            <wp:docPr id="98752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29793" name="Рисунок 987529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32" cy="19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37" w14:textId="5A27FA7D" w:rsidR="00652C78" w:rsidRDefault="00675354" w:rsidP="00FB60BB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1</w:t>
        </w:r>
      </w:fldSimple>
      <w:r>
        <w:t xml:space="preserve"> - </w:t>
      </w:r>
      <w:r w:rsidRPr="00FB60BB">
        <w:t>Битрикс24</w:t>
      </w:r>
    </w:p>
    <w:p w14:paraId="33FC7E13" w14:textId="525E8031" w:rsidR="00675354" w:rsidRDefault="00675354" w:rsidP="00675354">
      <w:pPr>
        <w:spacing w:before="0"/>
      </w:pPr>
      <w:r w:rsidRPr="00675354">
        <w:t xml:space="preserve">YouGile </w:t>
      </w:r>
      <w:r>
        <w:t xml:space="preserve">— </w:t>
      </w:r>
      <w:r w:rsidRPr="00675354">
        <w:t>с</w:t>
      </w:r>
      <w:r>
        <w:t>истема</w:t>
      </w:r>
      <w:r w:rsidRPr="00675354">
        <w:t xml:space="preserve"> для управления проектами и задачами, ориентированн</w:t>
      </w:r>
      <w:r>
        <w:t>ая</w:t>
      </w:r>
      <w:r w:rsidRPr="00675354">
        <w:t xml:space="preserve"> на простоту и скорость внедрения. </w:t>
      </w:r>
    </w:p>
    <w:p w14:paraId="4DC258A1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Плюсы:</w:t>
      </w:r>
    </w:p>
    <w:p w14:paraId="33CEF7A6" w14:textId="044BD418" w:rsidR="00086CAC" w:rsidRPr="00086CAC" w:rsidRDefault="00086CAC" w:rsidP="00086CAC">
      <w:pPr>
        <w:pStyle w:val="a0"/>
      </w:pPr>
      <w:r w:rsidRPr="00086CAC">
        <w:t>Простой и интуитивно понятный интерфейс</w:t>
      </w:r>
      <w:r>
        <w:t>;</w:t>
      </w:r>
    </w:p>
    <w:p w14:paraId="25FF6902" w14:textId="6C145FED" w:rsidR="00086CAC" w:rsidRPr="00086CAC" w:rsidRDefault="00086CAC" w:rsidP="00086CAC">
      <w:pPr>
        <w:pStyle w:val="a0"/>
      </w:pPr>
      <w:r w:rsidRPr="00086CAC">
        <w:t>Быстрый запуск и минимальное время на обучение</w:t>
      </w:r>
      <w:r>
        <w:t>.</w:t>
      </w:r>
    </w:p>
    <w:p w14:paraId="6B5C8B20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Минусы:</w:t>
      </w:r>
    </w:p>
    <w:p w14:paraId="6D06CF6A" w14:textId="273B97B3" w:rsidR="00BA41A6" w:rsidRPr="00086CAC" w:rsidRDefault="00086CAC" w:rsidP="00BA41A6">
      <w:pPr>
        <w:pStyle w:val="a0"/>
      </w:pPr>
      <w:r w:rsidRPr="00086CAC">
        <w:t>Ограниченная функциональность для сложных проектов</w:t>
      </w:r>
      <w:r>
        <w:t>;</w:t>
      </w:r>
    </w:p>
    <w:p w14:paraId="61B993B7" w14:textId="524D7553" w:rsidR="00086CAC" w:rsidRPr="00086CAC" w:rsidRDefault="00BA41A6" w:rsidP="00086CAC">
      <w:pPr>
        <w:pStyle w:val="a0"/>
      </w:pPr>
      <w:r>
        <w:t xml:space="preserve">Отсутствие </w:t>
      </w:r>
      <w:r w:rsidR="007D062D">
        <w:t>цифровой доски,</w:t>
      </w:r>
      <w:r>
        <w:t xml:space="preserve"> на которой преподаватель мог бы прикреплять примеры для работы</w:t>
      </w:r>
      <w:r w:rsidR="00086CAC">
        <w:t>.</w:t>
      </w:r>
    </w:p>
    <w:p w14:paraId="7ED24FC6" w14:textId="77777777" w:rsidR="00086CAC" w:rsidRDefault="00652C78" w:rsidP="00086CAC">
      <w:pPr>
        <w:pStyle w:val="a9"/>
        <w:keepNext/>
      </w:pPr>
      <w:r>
        <w:rPr>
          <w:noProof/>
        </w:rPr>
        <w:drawing>
          <wp:inline distT="0" distB="0" distL="0" distR="0" wp14:anchorId="2127782A" wp14:editId="1BCFE839">
            <wp:extent cx="3601321" cy="2209492"/>
            <wp:effectExtent l="0" t="0" r="5715" b="635"/>
            <wp:docPr id="13274429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2946" name="Рисунок 13274429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51" cy="22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C7F" w14:textId="2CFFA1EF" w:rsidR="00652C78" w:rsidRDefault="00086CAC" w:rsidP="00086CAC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2</w:t>
        </w:r>
      </w:fldSimple>
      <w:r>
        <w:t xml:space="preserve"> - </w:t>
      </w:r>
      <w:r w:rsidRPr="0035743E">
        <w:t>YouGile</w:t>
      </w:r>
    </w:p>
    <w:p w14:paraId="52EA8320" w14:textId="1B4FE469" w:rsidR="00652C78" w:rsidRDefault="00086CAC" w:rsidP="00086CAC">
      <w:pPr>
        <w:tabs>
          <w:tab w:val="left" w:pos="851"/>
        </w:tabs>
        <w:ind w:firstLine="0"/>
      </w:pPr>
      <w:r>
        <w:lastRenderedPageBreak/>
        <w:tab/>
      </w:r>
      <w:proofErr w:type="spellStart"/>
      <w:r w:rsidRPr="00086CAC">
        <w:t>Asana</w:t>
      </w:r>
      <w:proofErr w:type="spellEnd"/>
      <w:r>
        <w:t xml:space="preserve"> - </w:t>
      </w:r>
      <w:r w:rsidRPr="00086CAC">
        <w:t>платформа для управления работой и проектами</w:t>
      </w:r>
      <w:r>
        <w:t>.</w:t>
      </w:r>
    </w:p>
    <w:p w14:paraId="2B1AEF09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Плюсы:</w:t>
      </w:r>
    </w:p>
    <w:p w14:paraId="127BDEDA" w14:textId="2103CAB5" w:rsidR="00FB60BB" w:rsidRPr="00FB60BB" w:rsidRDefault="00FB60BB" w:rsidP="00FB60BB">
      <w:pPr>
        <w:pStyle w:val="a0"/>
      </w:pPr>
      <w:r w:rsidRPr="00FB60BB">
        <w:t>Мощные возможности для управления задачами</w:t>
      </w:r>
      <w:r>
        <w:t>;</w:t>
      </w:r>
    </w:p>
    <w:p w14:paraId="352112E9" w14:textId="00000517" w:rsidR="00FB60BB" w:rsidRDefault="00FB60BB" w:rsidP="00FB60BB">
      <w:pPr>
        <w:pStyle w:val="a0"/>
      </w:pPr>
      <w:r w:rsidRPr="00FB60BB">
        <w:t>Гибкие представления данных (доска, список, календарь)</w:t>
      </w:r>
      <w:r w:rsidR="00BA41A6">
        <w:t>;</w:t>
      </w:r>
    </w:p>
    <w:p w14:paraId="614B7F0C" w14:textId="6CE835DC" w:rsidR="00BA41A6" w:rsidRPr="00FB60BB" w:rsidRDefault="00E21DD9" w:rsidP="00FB60BB">
      <w:pPr>
        <w:pStyle w:val="a0"/>
      </w:pPr>
      <w:r>
        <w:t>Пробный период длится 30 дней.</w:t>
      </w:r>
    </w:p>
    <w:p w14:paraId="07E0397D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Минусы:</w:t>
      </w:r>
    </w:p>
    <w:p w14:paraId="61294076" w14:textId="501D688E" w:rsidR="00FB60BB" w:rsidRPr="00FB60BB" w:rsidRDefault="00FB60BB" w:rsidP="00FB60BB">
      <w:pPr>
        <w:pStyle w:val="a0"/>
      </w:pPr>
      <w:r w:rsidRPr="00FB60BB">
        <w:t>Высокая стоимость для полного функционала</w:t>
      </w:r>
      <w:r>
        <w:t>.</w:t>
      </w:r>
    </w:p>
    <w:p w14:paraId="1A4A8C2C" w14:textId="77777777" w:rsidR="00FB60BB" w:rsidRDefault="00FB60BB" w:rsidP="00FB60BB">
      <w:pPr>
        <w:pStyle w:val="a9"/>
        <w:keepNext/>
      </w:pPr>
      <w:r>
        <w:rPr>
          <w:noProof/>
        </w:rPr>
        <w:drawing>
          <wp:inline distT="0" distB="0" distL="0" distR="0" wp14:anchorId="2371DB66" wp14:editId="4956D70F">
            <wp:extent cx="4573096" cy="2686050"/>
            <wp:effectExtent l="0" t="0" r="0" b="0"/>
            <wp:docPr id="1748730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0164" name="Рисунок 17487301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25" cy="26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DF7" w14:textId="7A168DDD" w:rsidR="00FB60BB" w:rsidRPr="00086CAC" w:rsidRDefault="00FB60BB" w:rsidP="00FB60BB">
      <w:pPr>
        <w:pStyle w:val="a9"/>
      </w:pPr>
      <w:r>
        <w:t xml:space="preserve">Рисунок </w:t>
      </w:r>
      <w:fldSimple w:instr=" SEQ Рисунок \* ARABIC ">
        <w:r w:rsidR="001C71D1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A</w:t>
      </w:r>
      <w:proofErr w:type="spellStart"/>
      <w:r>
        <w:rPr>
          <w:lang w:val="en-US"/>
        </w:rPr>
        <w:t>sana</w:t>
      </w:r>
      <w:proofErr w:type="spellEnd"/>
    </w:p>
    <w:p w14:paraId="09648CD4" w14:textId="77777777" w:rsidR="00652C78" w:rsidRDefault="00652C78" w:rsidP="00652C78">
      <w:pPr>
        <w:ind w:firstLine="0"/>
      </w:pPr>
    </w:p>
    <w:p w14:paraId="230C1B75" w14:textId="77777777" w:rsidR="00652C78" w:rsidRDefault="00652C78" w:rsidP="00652C78">
      <w:pPr>
        <w:ind w:firstLine="0"/>
      </w:pPr>
    </w:p>
    <w:p w14:paraId="5B3669DA" w14:textId="77777777" w:rsidR="00652C78" w:rsidRPr="00652C78" w:rsidRDefault="00652C78" w:rsidP="00652C78">
      <w:pPr>
        <w:ind w:firstLine="0"/>
      </w:pPr>
    </w:p>
    <w:p w14:paraId="092F632B" w14:textId="6B5C7B5B" w:rsidR="00E61B22" w:rsidRDefault="00E61B22" w:rsidP="00E61B22">
      <w:pPr>
        <w:pStyle w:val="1"/>
      </w:pPr>
      <w:bookmarkStart w:id="14" w:name="_Toc182396067"/>
      <w:r>
        <w:lastRenderedPageBreak/>
        <w:t>Требования к результатам разработки</w:t>
      </w:r>
      <w:bookmarkEnd w:id="14"/>
    </w:p>
    <w:p w14:paraId="11B2DB72" w14:textId="09833963" w:rsidR="002625EC" w:rsidRPr="002625EC" w:rsidRDefault="002625EC" w:rsidP="002625EC">
      <w:r w:rsidRPr="00190D18">
        <w:t>Результаты разработки должны соответствовать требованиям, которые содержатся в данном разделе.</w:t>
      </w:r>
    </w:p>
    <w:p w14:paraId="00EA1178" w14:textId="5FA7F07A" w:rsidR="001D3FB1" w:rsidRDefault="00AA50F6" w:rsidP="00AA50F6">
      <w:pPr>
        <w:pStyle w:val="2"/>
      </w:pPr>
      <w:bookmarkStart w:id="15" w:name="_Toc182396068"/>
      <w:r>
        <w:t>Требования к функци</w:t>
      </w:r>
      <w:r w:rsidR="000E06F3">
        <w:t>ональным характеристикам</w:t>
      </w:r>
      <w:bookmarkEnd w:id="15"/>
    </w:p>
    <w:p w14:paraId="396C2627" w14:textId="77777777" w:rsidR="0097567A" w:rsidRDefault="0097567A" w:rsidP="0097567A">
      <w:r w:rsidRPr="000061BD">
        <w:t>Программа должна предоставлять пользователю следующие возможности:</w:t>
      </w:r>
    </w:p>
    <w:p w14:paraId="500525F1" w14:textId="590246CD" w:rsidR="007D062D" w:rsidRDefault="007D062D" w:rsidP="0097567A">
      <w:r>
        <w:t>Для ученика:</w:t>
      </w:r>
    </w:p>
    <w:p w14:paraId="4C88307D" w14:textId="6E70FE1F" w:rsidR="0097567A" w:rsidRDefault="00194211" w:rsidP="0097567A">
      <w:pPr>
        <w:pStyle w:val="a0"/>
      </w:pPr>
      <w:r>
        <w:t>просмотр проектов</w:t>
      </w:r>
      <w:r w:rsidR="0097567A" w:rsidRPr="007D062D">
        <w:t>;</w:t>
      </w:r>
    </w:p>
    <w:p w14:paraId="294C1F96" w14:textId="74374502" w:rsidR="00194211" w:rsidRDefault="00194211" w:rsidP="0097567A">
      <w:pPr>
        <w:pStyle w:val="a0"/>
      </w:pPr>
      <w:r>
        <w:t xml:space="preserve">просмотр состава </w:t>
      </w:r>
      <w:r w:rsidR="00F535EE">
        <w:t xml:space="preserve">проектных </w:t>
      </w:r>
      <w:r>
        <w:t>команд;</w:t>
      </w:r>
    </w:p>
    <w:p w14:paraId="2D89DC3F" w14:textId="24E523CC" w:rsidR="000061BD" w:rsidRDefault="000061BD" w:rsidP="0097567A">
      <w:pPr>
        <w:pStyle w:val="a0"/>
      </w:pPr>
      <w:r>
        <w:t>выполнение назначенных задач;</w:t>
      </w:r>
    </w:p>
    <w:p w14:paraId="0DD0EAD1" w14:textId="5D7CF49E" w:rsidR="00194211" w:rsidRDefault="00194211" w:rsidP="0097567A">
      <w:pPr>
        <w:pStyle w:val="a0"/>
      </w:pPr>
      <w:r>
        <w:t xml:space="preserve">прикрепление файлов </w:t>
      </w:r>
      <w:r w:rsidR="00F535EE">
        <w:t xml:space="preserve">с результатами </w:t>
      </w:r>
      <w:r>
        <w:t>к задач</w:t>
      </w:r>
      <w:r w:rsidR="00F535EE">
        <w:t>ам</w:t>
      </w:r>
      <w:r>
        <w:t>;</w:t>
      </w:r>
    </w:p>
    <w:p w14:paraId="2D92A0F8" w14:textId="5921B6A2" w:rsidR="00194211" w:rsidRDefault="00F535EE" w:rsidP="0097567A">
      <w:pPr>
        <w:pStyle w:val="a0"/>
      </w:pPr>
      <w:r>
        <w:t>обмен сообщениями</w:t>
      </w:r>
      <w:r w:rsidR="00194211">
        <w:t xml:space="preserve"> с командой и руководителем;</w:t>
      </w:r>
    </w:p>
    <w:p w14:paraId="50D52131" w14:textId="2BD4A3E8" w:rsidR="00194211" w:rsidRDefault="00194211" w:rsidP="0097567A">
      <w:pPr>
        <w:pStyle w:val="a0"/>
      </w:pPr>
      <w:r>
        <w:t>просмотр достижений;</w:t>
      </w:r>
    </w:p>
    <w:p w14:paraId="0D961509" w14:textId="0F035600" w:rsidR="00194211" w:rsidRPr="007D062D" w:rsidRDefault="00194211" w:rsidP="0097567A">
      <w:pPr>
        <w:pStyle w:val="a0"/>
      </w:pPr>
      <w:r>
        <w:t xml:space="preserve">просмотр интерактивной доски с </w:t>
      </w:r>
      <w:r w:rsidR="00F535EE">
        <w:t>дополнительными материалами</w:t>
      </w:r>
      <w:r>
        <w:t xml:space="preserve"> от руководителя.</w:t>
      </w:r>
    </w:p>
    <w:p w14:paraId="40907AE0" w14:textId="7D6DDBC7" w:rsidR="007D062D" w:rsidRDefault="007D062D" w:rsidP="007D062D">
      <w:pPr>
        <w:pStyle w:val="a0"/>
        <w:numPr>
          <w:ilvl w:val="0"/>
          <w:numId w:val="0"/>
        </w:numPr>
        <w:ind w:left="851"/>
      </w:pPr>
      <w:r w:rsidRPr="007D062D">
        <w:t>Для руководителя:</w:t>
      </w:r>
    </w:p>
    <w:p w14:paraId="4FB317EB" w14:textId="6C3FDCA8" w:rsidR="007D062D" w:rsidRDefault="000061BD" w:rsidP="007D062D">
      <w:pPr>
        <w:pStyle w:val="a0"/>
      </w:pPr>
      <w:r>
        <w:t>ведение учетных записей</w:t>
      </w:r>
      <w:r w:rsidR="007D062D">
        <w:t xml:space="preserve"> учеников;</w:t>
      </w:r>
    </w:p>
    <w:p w14:paraId="54A5529A" w14:textId="4A50A89A" w:rsidR="007D062D" w:rsidRDefault="00F535EE" w:rsidP="007D062D">
      <w:pPr>
        <w:pStyle w:val="a0"/>
      </w:pPr>
      <w:r>
        <w:t>управление проектами</w:t>
      </w:r>
      <w:r w:rsidR="007D062D">
        <w:t>;</w:t>
      </w:r>
    </w:p>
    <w:p w14:paraId="7F6D9D68" w14:textId="5957EA50" w:rsidR="007D062D" w:rsidRDefault="00F535EE" w:rsidP="007D062D">
      <w:pPr>
        <w:pStyle w:val="a0"/>
      </w:pPr>
      <w:r>
        <w:t>управление задачами в проектах</w:t>
      </w:r>
      <w:r w:rsidR="00194211">
        <w:t>;</w:t>
      </w:r>
    </w:p>
    <w:p w14:paraId="24F86CFE" w14:textId="56C16F6F" w:rsidR="00194211" w:rsidRDefault="00F535EE" w:rsidP="007D062D">
      <w:pPr>
        <w:pStyle w:val="a0"/>
      </w:pPr>
      <w:r>
        <w:t>назначение учеников в проектные команды</w:t>
      </w:r>
      <w:r w:rsidR="00194211">
        <w:t>;</w:t>
      </w:r>
    </w:p>
    <w:p w14:paraId="36CE7F6E" w14:textId="1E4A1A07" w:rsidR="00194211" w:rsidRDefault="00194211" w:rsidP="007D062D">
      <w:pPr>
        <w:pStyle w:val="a0"/>
      </w:pPr>
      <w:r>
        <w:t>об</w:t>
      </w:r>
      <w:r w:rsidR="00F535EE">
        <w:t>мен сообщениями</w:t>
      </w:r>
      <w:r>
        <w:t xml:space="preserve"> с уч</w:t>
      </w:r>
      <w:r w:rsidR="00F535EE">
        <w:t>астниками проекта</w:t>
      </w:r>
      <w:r>
        <w:t>;</w:t>
      </w:r>
    </w:p>
    <w:p w14:paraId="4E424249" w14:textId="39A92B7C" w:rsidR="00194211" w:rsidRDefault="000061BD" w:rsidP="007D062D">
      <w:pPr>
        <w:pStyle w:val="a0"/>
      </w:pPr>
      <w:r>
        <w:t xml:space="preserve">ведение учета </w:t>
      </w:r>
      <w:r w:rsidR="00194211">
        <w:t>достижений ученик</w:t>
      </w:r>
      <w:r>
        <w:t>ов</w:t>
      </w:r>
      <w:r w:rsidR="00194211">
        <w:t>;</w:t>
      </w:r>
    </w:p>
    <w:p w14:paraId="12328924" w14:textId="4EAE9E10" w:rsidR="00194211" w:rsidRDefault="00194211" w:rsidP="007D062D">
      <w:pPr>
        <w:pStyle w:val="a0"/>
      </w:pPr>
      <w:r>
        <w:t xml:space="preserve">анализ </w:t>
      </w:r>
      <w:r w:rsidR="00F535EE">
        <w:t>выполнения проектов</w:t>
      </w:r>
      <w:r>
        <w:t xml:space="preserve"> с помощью диаграммы Ганта;</w:t>
      </w:r>
    </w:p>
    <w:p w14:paraId="063E9413" w14:textId="2775429C" w:rsidR="00194211" w:rsidRPr="007D062D" w:rsidRDefault="00194211" w:rsidP="007D062D">
      <w:pPr>
        <w:pStyle w:val="a0"/>
      </w:pPr>
      <w:r>
        <w:t>управление интерактивной доской.</w:t>
      </w:r>
    </w:p>
    <w:p w14:paraId="1B168C65" w14:textId="48C150F6" w:rsidR="009730DA" w:rsidRDefault="009730DA" w:rsidP="009730DA">
      <w:pPr>
        <w:pStyle w:val="2"/>
      </w:pPr>
      <w:bookmarkStart w:id="16" w:name="_Toc182396069"/>
      <w:r>
        <w:t>Требования к показателям назначения</w:t>
      </w:r>
      <w:bookmarkEnd w:id="16"/>
    </w:p>
    <w:p w14:paraId="472D77F5" w14:textId="77777777" w:rsidR="0097567A" w:rsidRDefault="0097567A" w:rsidP="0097567A">
      <w:r>
        <w:t>Результат разработки должен соответствовать следующим показателям назначения:</w:t>
      </w:r>
    </w:p>
    <w:p w14:paraId="365FC686" w14:textId="3D6B8AE4" w:rsidR="0097567A" w:rsidRDefault="0097567A" w:rsidP="0097567A">
      <w:pPr>
        <w:pStyle w:val="a0"/>
      </w:pPr>
      <w:r>
        <w:t>размер окна программы</w:t>
      </w:r>
      <w:r w:rsidR="00FD5DFD">
        <w:t xml:space="preserve"> на весь экран</w:t>
      </w:r>
      <w:r>
        <w:t>;</w:t>
      </w:r>
    </w:p>
    <w:p w14:paraId="09D86C62" w14:textId="077C4E23" w:rsidR="001B73C2" w:rsidRPr="001B73C2" w:rsidRDefault="0097567A" w:rsidP="0097567A">
      <w:pPr>
        <w:pStyle w:val="a0"/>
      </w:pPr>
      <w:r>
        <w:t xml:space="preserve">взаимодействие с программой </w:t>
      </w:r>
      <w:r w:rsidR="00AD50CA" w:rsidRPr="00AD50CA">
        <w:t>о</w:t>
      </w:r>
      <w:r w:rsidR="00AD50CA">
        <w:t>существляется несколькими пользователями</w:t>
      </w:r>
      <w:r>
        <w:t>.</w:t>
      </w:r>
    </w:p>
    <w:p w14:paraId="3B4BC2A3" w14:textId="0448C1E3" w:rsidR="000E06F3" w:rsidRPr="00C74D31" w:rsidRDefault="000E06F3" w:rsidP="000E06F3">
      <w:pPr>
        <w:pStyle w:val="2"/>
      </w:pPr>
      <w:bookmarkStart w:id="17" w:name="_Toc182396070"/>
      <w:r w:rsidRPr="00C74D31">
        <w:t>Требования к технологическому стеку</w:t>
      </w:r>
      <w:bookmarkEnd w:id="17"/>
    </w:p>
    <w:p w14:paraId="1BB6AFEE" w14:textId="4CAED16D" w:rsidR="00FD5DFD" w:rsidRPr="007D062D" w:rsidRDefault="00F4773D" w:rsidP="001B73C2">
      <w:r w:rsidRPr="00DE6577">
        <w:t xml:space="preserve">Данная разработка должна быть осуществлена на языке программирования </w:t>
      </w:r>
      <w:r w:rsidRPr="00DE6577">
        <w:rPr>
          <w:lang w:val="en-US"/>
        </w:rPr>
        <w:t>Python</w:t>
      </w:r>
      <w:r w:rsidRPr="00DE6577">
        <w:t>.</w:t>
      </w:r>
      <w:r w:rsidR="00DE6577" w:rsidRPr="00DE6577">
        <w:t xml:space="preserve"> </w:t>
      </w:r>
      <w:r w:rsidRPr="00DE6577">
        <w:t xml:space="preserve"> </w:t>
      </w:r>
      <w:r w:rsidRPr="007D062D">
        <w:t>В качестве базы данных до</w:t>
      </w:r>
      <w:r w:rsidR="00C74D31" w:rsidRPr="007D062D">
        <w:t>л</w:t>
      </w:r>
      <w:r w:rsidRPr="007D062D">
        <w:t>жна использоваться</w:t>
      </w:r>
      <w:r w:rsidR="006213CA">
        <w:t xml:space="preserve"> СУБД </w:t>
      </w:r>
      <w:r w:rsidR="00235774">
        <w:rPr>
          <w:lang w:val="en-US"/>
        </w:rPr>
        <w:t>Postgre</w:t>
      </w:r>
      <w:r w:rsidR="007D062D">
        <w:rPr>
          <w:lang w:val="en-US"/>
        </w:rPr>
        <w:t>SQL.</w:t>
      </w:r>
    </w:p>
    <w:p w14:paraId="46684FA9" w14:textId="7B490185" w:rsidR="001B73C2" w:rsidRPr="00C74D31" w:rsidRDefault="00FD5DFD" w:rsidP="00FD5D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5F00AE" w14:textId="7834C13F" w:rsidR="009730DA" w:rsidRPr="00F4773D" w:rsidRDefault="00AA50F6" w:rsidP="009730DA">
      <w:pPr>
        <w:pStyle w:val="2"/>
      </w:pPr>
      <w:bookmarkStart w:id="18" w:name="_Toc182396071"/>
      <w:r w:rsidRPr="00F4773D">
        <w:lastRenderedPageBreak/>
        <w:t>Требования к пользовательскому интерфейсу</w:t>
      </w:r>
      <w:bookmarkEnd w:id="18"/>
    </w:p>
    <w:p w14:paraId="646603B7" w14:textId="32215615" w:rsidR="00284332" w:rsidRDefault="00D91B3D" w:rsidP="00FF549A">
      <w:r>
        <w:t>Пользователь ученик.</w:t>
      </w:r>
    </w:p>
    <w:p w14:paraId="6BB56465" w14:textId="33A88E40" w:rsidR="00FF549A" w:rsidRDefault="00FF549A" w:rsidP="00FF549A">
      <w:r>
        <w:t xml:space="preserve">На рисунке </w:t>
      </w:r>
      <w:r w:rsidR="007E56CC">
        <w:t>4</w:t>
      </w:r>
      <w:r>
        <w:t xml:space="preserve"> показан прототип экранной формы </w:t>
      </w:r>
      <w:r w:rsidR="0058035A">
        <w:t>входа</w:t>
      </w:r>
      <w:r w:rsidR="0056359F">
        <w:t xml:space="preserve">. </w:t>
      </w:r>
    </w:p>
    <w:p w14:paraId="1EF3B174" w14:textId="77777777" w:rsidR="00E21DD9" w:rsidRDefault="00E21DD9" w:rsidP="00B04E95">
      <w:pPr>
        <w:pStyle w:val="a9"/>
      </w:pPr>
      <w:r w:rsidRPr="00B04E95">
        <w:rPr>
          <w:noProof/>
        </w:rPr>
        <w:drawing>
          <wp:inline distT="0" distB="0" distL="0" distR="0" wp14:anchorId="20EF4AEA" wp14:editId="07E189F1">
            <wp:extent cx="3531968" cy="1828800"/>
            <wp:effectExtent l="0" t="0" r="0" b="0"/>
            <wp:docPr id="10395187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18764" name="Рисунок 10395187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81" cy="18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FED" w14:textId="2F41CBC8" w:rsidR="0056359F" w:rsidRDefault="00E21DD9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4</w:t>
        </w:r>
      </w:fldSimple>
      <w:r>
        <w:t xml:space="preserve"> - Прототип экранной формы входа</w:t>
      </w:r>
    </w:p>
    <w:p w14:paraId="625A9778" w14:textId="3620BFE1" w:rsidR="00E21DD9" w:rsidRPr="00E21DD9" w:rsidRDefault="00E21DD9" w:rsidP="00E21DD9">
      <w:r>
        <w:t>На рисунке 5 показан прототип экранной формы</w:t>
      </w:r>
      <w:r w:rsidR="0058035A">
        <w:t xml:space="preserve"> вкладки </w:t>
      </w:r>
      <w:r w:rsidR="00B04E95">
        <w:t>«</w:t>
      </w:r>
      <w:r w:rsidR="0058035A">
        <w:t>главная</w:t>
      </w:r>
      <w:r w:rsidR="00B04E95">
        <w:t>»</w:t>
      </w:r>
      <w:r>
        <w:t xml:space="preserve">. </w:t>
      </w:r>
    </w:p>
    <w:p w14:paraId="6E6750CF" w14:textId="458F7CBE" w:rsidR="00E21DD9" w:rsidRPr="00C50684" w:rsidRDefault="00814570" w:rsidP="00E21DD9">
      <w:pPr>
        <w:pStyle w:val="a9"/>
      </w:pPr>
      <w:r>
        <w:rPr>
          <w:noProof/>
        </w:rPr>
        <w:drawing>
          <wp:inline distT="0" distB="0" distL="0" distR="0" wp14:anchorId="2CB153A0" wp14:editId="0B6051AE">
            <wp:extent cx="3570720" cy="1860413"/>
            <wp:effectExtent l="0" t="0" r="0" b="0"/>
            <wp:docPr id="20616643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4345" name="Рисунок 20616643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42" cy="1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EA3" w14:textId="25814302" w:rsidR="00FF549A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5</w:t>
        </w:r>
      </w:fldSimple>
      <w:r>
        <w:t xml:space="preserve"> –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58035A">
        <w:t xml:space="preserve">вкладки </w:t>
      </w:r>
      <w:r w:rsidR="00B04E95">
        <w:t>«</w:t>
      </w:r>
      <w:r w:rsidR="0058035A">
        <w:t>главная</w:t>
      </w:r>
      <w:r w:rsidR="00B04E95">
        <w:t>»</w:t>
      </w:r>
    </w:p>
    <w:p w14:paraId="58FF887D" w14:textId="4AB70617" w:rsidR="00B04E95" w:rsidRDefault="00B04E95" w:rsidP="0056359F">
      <w:r>
        <w:t>При нажатии на выбранный проект открывается форма с этапами выполнения проекта.</w:t>
      </w:r>
    </w:p>
    <w:p w14:paraId="543BC235" w14:textId="7C2F00E3" w:rsidR="0056359F" w:rsidRDefault="0056359F" w:rsidP="0056359F">
      <w:r>
        <w:t xml:space="preserve">На рисунке </w:t>
      </w:r>
      <w:r w:rsidR="00E21DD9">
        <w:t>6</w:t>
      </w:r>
      <w:r>
        <w:t xml:space="preserve"> показан прототип экранной формы </w:t>
      </w:r>
      <w:r w:rsidR="00B04E95">
        <w:t xml:space="preserve">этапов </w:t>
      </w:r>
      <w:r w:rsidR="0058035A">
        <w:t>выполнения проекта.</w:t>
      </w:r>
    </w:p>
    <w:p w14:paraId="671242AC" w14:textId="6EA73C09" w:rsidR="0056359F" w:rsidRDefault="00814570" w:rsidP="005A6752">
      <w:pPr>
        <w:pStyle w:val="a9"/>
      </w:pPr>
      <w:r>
        <w:rPr>
          <w:noProof/>
        </w:rPr>
        <w:drawing>
          <wp:inline distT="0" distB="0" distL="0" distR="0" wp14:anchorId="20B7076E" wp14:editId="0F2B4E1C">
            <wp:extent cx="3348392" cy="1687813"/>
            <wp:effectExtent l="0" t="0" r="4445" b="1905"/>
            <wp:docPr id="14509060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6028" name="Рисунок 14509060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473" cy="17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BDF" w14:textId="2915464A" w:rsidR="0056359F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6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 xml:space="preserve">этапов </w:t>
      </w:r>
      <w:r w:rsidR="0058035A">
        <w:t>выполнения проекта</w:t>
      </w:r>
    </w:p>
    <w:p w14:paraId="56C321FE" w14:textId="30C530C2" w:rsidR="00B04E95" w:rsidRDefault="00B04E95" w:rsidP="00E9758D">
      <w:r>
        <w:lastRenderedPageBreak/>
        <w:t>При нажатии на задачу открывается форма с описанием задачи.</w:t>
      </w:r>
    </w:p>
    <w:p w14:paraId="2A497E83" w14:textId="6D0E18D9" w:rsidR="00C675F5" w:rsidRDefault="00C675F5" w:rsidP="00E9758D">
      <w:r>
        <w:t xml:space="preserve">На рисунке </w:t>
      </w:r>
      <w:r w:rsidR="00B04E95">
        <w:t>7</w:t>
      </w:r>
      <w:r>
        <w:t xml:space="preserve"> показан прототип экранной формы</w:t>
      </w:r>
      <w:r w:rsidR="00B04E95">
        <w:t xml:space="preserve"> описани</w:t>
      </w:r>
      <w:r w:rsidR="00D954BA">
        <w:t>е</w:t>
      </w:r>
      <w:r w:rsidR="00B04E95">
        <w:t xml:space="preserve"> задачи</w:t>
      </w:r>
      <w:r w:rsidR="002507EF">
        <w:t>.</w:t>
      </w:r>
    </w:p>
    <w:p w14:paraId="70D8C60D" w14:textId="4C210D99" w:rsidR="004E220F" w:rsidRDefault="00814570" w:rsidP="005A6752">
      <w:pPr>
        <w:pStyle w:val="a9"/>
      </w:pPr>
      <w:r>
        <w:rPr>
          <w:noProof/>
        </w:rPr>
        <w:drawing>
          <wp:inline distT="0" distB="0" distL="0" distR="0" wp14:anchorId="2B13715D" wp14:editId="70B948D0">
            <wp:extent cx="3520052" cy="1782619"/>
            <wp:effectExtent l="0" t="0" r="0" b="0"/>
            <wp:docPr id="6454305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0502" name="Рисунок 6454305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18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D5F" w14:textId="65561B97" w:rsidR="00814ACE" w:rsidRDefault="004E220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7</w:t>
        </w:r>
      </w:fldSimple>
      <w:r>
        <w:t xml:space="preserve"> </w:t>
      </w:r>
      <w:r w:rsidR="00941F71">
        <w:t>–</w:t>
      </w:r>
      <w:r>
        <w:t xml:space="preserve">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B04E95">
        <w:t>описани</w:t>
      </w:r>
      <w:r w:rsidR="00D954BA">
        <w:t>е</w:t>
      </w:r>
      <w:r w:rsidR="00B04E95">
        <w:t xml:space="preserve"> задачи</w:t>
      </w:r>
    </w:p>
    <w:p w14:paraId="39B593FA" w14:textId="340571E1" w:rsidR="00030096" w:rsidRDefault="00030096" w:rsidP="00030096">
      <w:r>
        <w:t xml:space="preserve">На рисунке </w:t>
      </w:r>
      <w:r w:rsidR="00B04E95">
        <w:t>8</w:t>
      </w:r>
      <w:r>
        <w:t xml:space="preserve"> показан прототип экранной формы </w:t>
      </w:r>
      <w:r w:rsidR="00B04E95">
        <w:t>вкладки «моя команда»</w:t>
      </w:r>
    </w:p>
    <w:p w14:paraId="7244E159" w14:textId="243D8C04" w:rsidR="00EA29AC" w:rsidRDefault="00814570" w:rsidP="005A6752">
      <w:pPr>
        <w:pStyle w:val="a9"/>
      </w:pPr>
      <w:r>
        <w:rPr>
          <w:noProof/>
        </w:rPr>
        <w:drawing>
          <wp:inline distT="0" distB="0" distL="0" distR="0" wp14:anchorId="68312E9F" wp14:editId="33D0EA4D">
            <wp:extent cx="3587383" cy="1782618"/>
            <wp:effectExtent l="0" t="0" r="0" b="0"/>
            <wp:docPr id="5073060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6044" name="Рисунок 5073060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00" cy="18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C68" w14:textId="3AA3A233" w:rsidR="00030096" w:rsidRDefault="00EA29AC" w:rsidP="00EA29A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8</w:t>
        </w:r>
      </w:fldSimple>
      <w:r>
        <w:t xml:space="preserve"> </w:t>
      </w:r>
      <w:r w:rsidR="001E0C4A">
        <w:t>–</w:t>
      </w:r>
      <w:r>
        <w:t xml:space="preserve"> Прототип экранной формы </w:t>
      </w:r>
      <w:r w:rsidR="00B04E95">
        <w:t>вкладки «моя команда»</w:t>
      </w:r>
    </w:p>
    <w:p w14:paraId="51906C35" w14:textId="13F15467" w:rsidR="00EA29AC" w:rsidRPr="00EA29AC" w:rsidRDefault="00EA29AC" w:rsidP="00EA29AC">
      <w:r>
        <w:t xml:space="preserve">При нажатии на кнопку </w:t>
      </w:r>
      <w:r w:rsidR="00B04E95">
        <w:t>«открыть чат» открывается форма с чатом команды и руководителем.</w:t>
      </w:r>
    </w:p>
    <w:p w14:paraId="038FDAF9" w14:textId="1C3BABD8" w:rsidR="002507EF" w:rsidRDefault="002507EF" w:rsidP="002507EF">
      <w:r>
        <w:t xml:space="preserve">На рисунке </w:t>
      </w:r>
      <w:r w:rsidR="00B04E95">
        <w:t>9</w:t>
      </w:r>
      <w:r>
        <w:t xml:space="preserve"> показан прототип экранной формы</w:t>
      </w:r>
      <w:r w:rsidR="00B04E95">
        <w:t xml:space="preserve"> чата команды с руководителем</w:t>
      </w:r>
      <w:r>
        <w:t>.</w:t>
      </w:r>
    </w:p>
    <w:p w14:paraId="5CFB3662" w14:textId="762DEC0E" w:rsidR="002507EF" w:rsidRDefault="00814570" w:rsidP="005A6752">
      <w:pPr>
        <w:pStyle w:val="a9"/>
      </w:pPr>
      <w:r>
        <w:rPr>
          <w:noProof/>
        </w:rPr>
        <w:drawing>
          <wp:inline distT="0" distB="0" distL="0" distR="0" wp14:anchorId="5AC5CA46" wp14:editId="0003FB6B">
            <wp:extent cx="3441411" cy="1733352"/>
            <wp:effectExtent l="0" t="0" r="635" b="0"/>
            <wp:docPr id="4622271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7152" name="Рисунок 4622271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86" cy="17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09C" w14:textId="4628248D" w:rsidR="002507EF" w:rsidRDefault="002507EF" w:rsidP="00941F71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9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>чата команды с руководителем</w:t>
      </w:r>
    </w:p>
    <w:p w14:paraId="458DB0D0" w14:textId="08D4CE71" w:rsidR="00814ACE" w:rsidRDefault="002A77BB" w:rsidP="00814ACE">
      <w:r>
        <w:lastRenderedPageBreak/>
        <w:t xml:space="preserve">На рисунке </w:t>
      </w:r>
      <w:r w:rsidR="00B04E95">
        <w:t>10</w:t>
      </w:r>
      <w:r>
        <w:t xml:space="preserve"> показан прототип экранной формы </w:t>
      </w:r>
      <w:r w:rsidR="00B04E95">
        <w:t>вкладки «достижения»</w:t>
      </w:r>
      <w:r>
        <w:t>.</w:t>
      </w:r>
    </w:p>
    <w:p w14:paraId="3418DA8C" w14:textId="47BDC6D6" w:rsidR="002A77BB" w:rsidRDefault="00814570" w:rsidP="00AD50CA">
      <w:pPr>
        <w:pStyle w:val="a9"/>
      </w:pPr>
      <w:r>
        <w:rPr>
          <w:noProof/>
        </w:rPr>
        <w:drawing>
          <wp:inline distT="0" distB="0" distL="0" distR="0" wp14:anchorId="5681CA25" wp14:editId="30EB1E4A">
            <wp:extent cx="3457949" cy="1769806"/>
            <wp:effectExtent l="0" t="0" r="0" b="0"/>
            <wp:docPr id="17172046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4638" name="Рисунок 17172046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5" cy="17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914" w14:textId="510F4428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10</w:t>
        </w:r>
      </w:fldSimple>
      <w:r>
        <w:t xml:space="preserve"> – Прототип экранной формы </w:t>
      </w:r>
      <w:r w:rsidR="00B04E95">
        <w:t>вкладки «достижения»</w:t>
      </w:r>
    </w:p>
    <w:p w14:paraId="3A026CC6" w14:textId="3B246E9B" w:rsidR="00814ACE" w:rsidRDefault="002A77BB" w:rsidP="00814ACE">
      <w:r>
        <w:t xml:space="preserve">На рисунке </w:t>
      </w:r>
      <w:r w:rsidR="00EA29AC">
        <w:t>1</w:t>
      </w:r>
      <w:r w:rsidR="00B04E95">
        <w:t>1</w:t>
      </w:r>
      <w:r>
        <w:t xml:space="preserve"> показан прототип экранной формы</w:t>
      </w:r>
      <w:r w:rsidR="00B04E95">
        <w:t xml:space="preserve"> вкладки «доска задач»</w:t>
      </w:r>
      <w:r>
        <w:t>.</w:t>
      </w:r>
      <w:r w:rsidR="00987A13">
        <w:t xml:space="preserve"> При выборе проекта открывается интерактивная доска, на которой руководитель проекта может оставлять пометки и примеры по проекту.</w:t>
      </w:r>
    </w:p>
    <w:p w14:paraId="72DD1B5F" w14:textId="5035EE7C" w:rsidR="002A77BB" w:rsidRDefault="0058035A" w:rsidP="00AD50CA">
      <w:pPr>
        <w:pStyle w:val="a9"/>
      </w:pPr>
      <w:r>
        <w:rPr>
          <w:noProof/>
        </w:rPr>
        <w:drawing>
          <wp:inline distT="0" distB="0" distL="0" distR="0" wp14:anchorId="400ADF57" wp14:editId="532E0AB6">
            <wp:extent cx="3763479" cy="1943143"/>
            <wp:effectExtent l="0" t="0" r="0" b="0"/>
            <wp:docPr id="851934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34545" name="Рисунок 8519345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384" cy="19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9A8" w14:textId="733FCD07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11</w:t>
        </w:r>
      </w:fldSimple>
      <w:r>
        <w:t xml:space="preserve"> – Прототип экранной формы </w:t>
      </w:r>
      <w:r w:rsidR="00B04E95">
        <w:t>вкладки «доска задач»</w:t>
      </w:r>
    </w:p>
    <w:p w14:paraId="3126FE06" w14:textId="75D8D19D" w:rsidR="00DE6577" w:rsidRDefault="00D91B3D" w:rsidP="00D91B3D">
      <w:r>
        <w:t>Пользователь руководитель проекта.</w:t>
      </w:r>
    </w:p>
    <w:p w14:paraId="1CC8F1D8" w14:textId="68A01581" w:rsidR="00D91B3D" w:rsidRDefault="00D91B3D" w:rsidP="00D91B3D">
      <w:r>
        <w:t xml:space="preserve">На рисунке 12 показан прототип экранной формы входа. </w:t>
      </w:r>
    </w:p>
    <w:p w14:paraId="3EC120CF" w14:textId="77777777" w:rsidR="00D954BA" w:rsidRDefault="00D91B3D" w:rsidP="00D954BA">
      <w:pPr>
        <w:pStyle w:val="a9"/>
        <w:keepNext/>
      </w:pPr>
      <w:r>
        <w:rPr>
          <w:noProof/>
        </w:rPr>
        <w:drawing>
          <wp:inline distT="0" distB="0" distL="0" distR="0" wp14:anchorId="6725C6BE" wp14:editId="32D27995">
            <wp:extent cx="3564696" cy="1768900"/>
            <wp:effectExtent l="0" t="0" r="4445" b="0"/>
            <wp:docPr id="152419109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91097" name="Рисунок 152419109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80" cy="17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9B75" w14:textId="18582981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12</w:t>
        </w:r>
      </w:fldSimple>
      <w:r>
        <w:t xml:space="preserve"> - Прототип экранной формы входа</w:t>
      </w:r>
    </w:p>
    <w:p w14:paraId="00206BFC" w14:textId="5ED91DFC" w:rsidR="00D91B3D" w:rsidRDefault="00D91B3D" w:rsidP="00D91B3D">
      <w:r>
        <w:lastRenderedPageBreak/>
        <w:t xml:space="preserve">На рисунке 13 показан прототип экранной формы </w:t>
      </w:r>
      <w:r w:rsidR="00D954BA">
        <w:t>вкладки «главная»</w:t>
      </w:r>
      <w:r>
        <w:t xml:space="preserve">. </w:t>
      </w:r>
    </w:p>
    <w:p w14:paraId="59C8C911" w14:textId="77777777" w:rsidR="00D954BA" w:rsidRDefault="00D91B3D" w:rsidP="00D954BA">
      <w:pPr>
        <w:pStyle w:val="a9"/>
        <w:keepNext/>
      </w:pPr>
      <w:r>
        <w:rPr>
          <w:noProof/>
        </w:rPr>
        <w:drawing>
          <wp:inline distT="0" distB="0" distL="0" distR="0" wp14:anchorId="22ADF7C3" wp14:editId="23307AA6">
            <wp:extent cx="3246401" cy="1613498"/>
            <wp:effectExtent l="0" t="0" r="5080" b="0"/>
            <wp:docPr id="78658284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2846" name="Рисунок 7865828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491" cy="16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D8C" w14:textId="7FC07049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13</w:t>
        </w:r>
      </w:fldSimple>
      <w:r>
        <w:t xml:space="preserve"> - Прототип экранной вкладки "главная"</w:t>
      </w:r>
    </w:p>
    <w:p w14:paraId="64D866A5" w14:textId="2D326EFD" w:rsidR="001C71D1" w:rsidRDefault="001C71D1" w:rsidP="00D91B3D">
      <w:r>
        <w:t>При нажатии на кнопку «добавить проект» открывается форма добавления проекта.</w:t>
      </w:r>
    </w:p>
    <w:p w14:paraId="344A2C67" w14:textId="53C5C30B" w:rsidR="00D91B3D" w:rsidRDefault="00D91B3D" w:rsidP="00D91B3D">
      <w:r>
        <w:t>На рисунке 1</w:t>
      </w:r>
      <w:r w:rsidR="00D954BA">
        <w:t>4</w:t>
      </w:r>
      <w:r>
        <w:t xml:space="preserve"> показан прототип экранной формы </w:t>
      </w:r>
      <w:r w:rsidR="00D954BA">
        <w:t>добавления проекта</w:t>
      </w:r>
      <w:r>
        <w:t xml:space="preserve">. </w:t>
      </w:r>
    </w:p>
    <w:p w14:paraId="55AAAF9D" w14:textId="77777777" w:rsidR="00D954BA" w:rsidRDefault="007B2AFD" w:rsidP="00D954BA">
      <w:pPr>
        <w:pStyle w:val="a9"/>
        <w:keepNext/>
      </w:pPr>
      <w:r>
        <w:rPr>
          <w:noProof/>
        </w:rPr>
        <w:drawing>
          <wp:inline distT="0" distB="0" distL="0" distR="0" wp14:anchorId="347D24B0" wp14:editId="6DB11160">
            <wp:extent cx="3943453" cy="2001674"/>
            <wp:effectExtent l="0" t="0" r="0" b="5080"/>
            <wp:docPr id="3021678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7874" name="Рисунок 3021678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17" cy="20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F9F" w14:textId="4D771871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14</w:t>
        </w:r>
      </w:fldSimple>
      <w:r>
        <w:t xml:space="preserve"> - Прототип экранной формы добавления проекта</w:t>
      </w:r>
    </w:p>
    <w:p w14:paraId="4FE4C637" w14:textId="59E6DE9C" w:rsidR="001C71D1" w:rsidRDefault="001C71D1" w:rsidP="007B2AFD">
      <w:r>
        <w:t>При нажатии на кнопку «удалить проект» открывается форма удаления проекта.</w:t>
      </w:r>
    </w:p>
    <w:p w14:paraId="70635202" w14:textId="02D8BD5A" w:rsidR="007B2AFD" w:rsidRDefault="007B2AFD" w:rsidP="007B2AFD">
      <w:r>
        <w:t>На рисунке 1</w:t>
      </w:r>
      <w:r w:rsidR="00D954BA">
        <w:t xml:space="preserve">5 </w:t>
      </w:r>
      <w:r>
        <w:t xml:space="preserve">показан прототип экранной формы </w:t>
      </w:r>
      <w:r w:rsidR="00D954BA">
        <w:t>удаление проекта</w:t>
      </w:r>
      <w:r>
        <w:t xml:space="preserve">. </w:t>
      </w:r>
    </w:p>
    <w:p w14:paraId="301533E9" w14:textId="77777777" w:rsidR="00D954BA" w:rsidRDefault="007B2AFD" w:rsidP="00D954BA">
      <w:pPr>
        <w:pStyle w:val="a9"/>
        <w:keepNext/>
      </w:pPr>
      <w:r>
        <w:rPr>
          <w:noProof/>
        </w:rPr>
        <w:drawing>
          <wp:inline distT="0" distB="0" distL="0" distR="0" wp14:anchorId="71F4A614" wp14:editId="04272B34">
            <wp:extent cx="3963117" cy="1991850"/>
            <wp:effectExtent l="0" t="0" r="0" b="2540"/>
            <wp:docPr id="140017220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72208" name="Рисунок 14001722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39" cy="20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EDE" w14:textId="772F1EB0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15</w:t>
        </w:r>
      </w:fldSimple>
      <w:r>
        <w:t xml:space="preserve"> - Прототип экранной формы удаление проекта</w:t>
      </w:r>
    </w:p>
    <w:p w14:paraId="7571EEA6" w14:textId="50EFDF47" w:rsidR="001C71D1" w:rsidRDefault="001C71D1" w:rsidP="007B2AFD">
      <w:r>
        <w:lastRenderedPageBreak/>
        <w:t>При выборе проекта открывается форма этапов выполнения проекта.</w:t>
      </w:r>
    </w:p>
    <w:p w14:paraId="1DF5453E" w14:textId="4F57C6C9" w:rsidR="007B2AFD" w:rsidRDefault="007B2AFD" w:rsidP="007B2AFD">
      <w:r>
        <w:t>На рисунке 1</w:t>
      </w:r>
      <w:r w:rsidR="00D954BA">
        <w:t>6</w:t>
      </w:r>
      <w:r>
        <w:t xml:space="preserve"> показан прототип экранной формы </w:t>
      </w:r>
      <w:r w:rsidR="00D954BA">
        <w:t>этапов выполнения проекта</w:t>
      </w:r>
      <w:r>
        <w:t xml:space="preserve">. </w:t>
      </w:r>
    </w:p>
    <w:p w14:paraId="2E27C05C" w14:textId="196D9633" w:rsidR="00D954BA" w:rsidRDefault="00DE791C" w:rsidP="00D954BA">
      <w:pPr>
        <w:pStyle w:val="a9"/>
        <w:keepNext/>
      </w:pPr>
      <w:r>
        <w:rPr>
          <w:noProof/>
        </w:rPr>
        <w:drawing>
          <wp:inline distT="0" distB="0" distL="0" distR="0" wp14:anchorId="1C27E810" wp14:editId="166D9C5D">
            <wp:extent cx="3551831" cy="1783051"/>
            <wp:effectExtent l="0" t="0" r="4445" b="0"/>
            <wp:docPr id="7380812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81217" name="Рисунок 7380812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198" cy="18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BCE" w14:textId="10FE5E72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16</w:t>
        </w:r>
      </w:fldSimple>
      <w:r>
        <w:t xml:space="preserve"> - Прототип экранной формы этапов выполнения проекта</w:t>
      </w:r>
    </w:p>
    <w:p w14:paraId="772E5640" w14:textId="54FD05B2" w:rsidR="001C71D1" w:rsidRDefault="001C71D1" w:rsidP="00DE791C">
      <w:r>
        <w:t>При нажатии на кнопку «добавить задачу» открывается форма добавления задачи.</w:t>
      </w:r>
    </w:p>
    <w:p w14:paraId="4B15657D" w14:textId="1D55947E" w:rsidR="00DE791C" w:rsidRDefault="00DE791C" w:rsidP="00DE791C">
      <w:r>
        <w:t xml:space="preserve">На рисунке 17 показан прототип экранной формы добавления задачи. </w:t>
      </w:r>
    </w:p>
    <w:p w14:paraId="0836B7D5" w14:textId="77777777" w:rsidR="00DE791C" w:rsidRDefault="00DE791C" w:rsidP="00DE791C">
      <w:pPr>
        <w:pStyle w:val="a9"/>
        <w:keepNext/>
      </w:pPr>
      <w:r>
        <w:rPr>
          <w:noProof/>
        </w:rPr>
        <w:drawing>
          <wp:inline distT="0" distB="0" distL="0" distR="0" wp14:anchorId="7FA3C67F" wp14:editId="003E8FB6">
            <wp:extent cx="3689038" cy="1879042"/>
            <wp:effectExtent l="0" t="0" r="0" b="635"/>
            <wp:docPr id="204298934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89349" name="Рисунок 20429893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07" cy="19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93A" w14:textId="52CC6CF7" w:rsidR="00DE791C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17</w:t>
        </w:r>
      </w:fldSimple>
      <w:r>
        <w:t xml:space="preserve"> - Прототип экранной формы добавления проекта</w:t>
      </w:r>
    </w:p>
    <w:p w14:paraId="549F4EB0" w14:textId="6D1FA6B1" w:rsidR="00453601" w:rsidRDefault="00453601" w:rsidP="00D91B3D">
      <w:r>
        <w:t>При выборе задачи открывается форма с описанием задачи.</w:t>
      </w:r>
    </w:p>
    <w:p w14:paraId="1C963872" w14:textId="48328183" w:rsidR="00D91B3D" w:rsidRDefault="00D91B3D" w:rsidP="00D91B3D">
      <w:r>
        <w:t>На рисунке 1</w:t>
      </w:r>
      <w:r w:rsidR="00DE791C">
        <w:t>8</w:t>
      </w:r>
      <w:r>
        <w:t xml:space="preserve"> показан прототип экранной формы</w:t>
      </w:r>
      <w:r w:rsidR="00D954BA">
        <w:t xml:space="preserve"> </w:t>
      </w:r>
      <w:r w:rsidR="00DE791C">
        <w:t>описание задачи</w:t>
      </w:r>
      <w:r>
        <w:t xml:space="preserve">. </w:t>
      </w:r>
    </w:p>
    <w:p w14:paraId="761BB157" w14:textId="77777777" w:rsidR="00DE791C" w:rsidRDefault="00DE791C" w:rsidP="00DE791C">
      <w:pPr>
        <w:pStyle w:val="a9"/>
        <w:keepNext/>
      </w:pPr>
      <w:r>
        <w:rPr>
          <w:noProof/>
        </w:rPr>
        <w:drawing>
          <wp:inline distT="0" distB="0" distL="0" distR="0" wp14:anchorId="1C54457C" wp14:editId="4CA767B8">
            <wp:extent cx="3642496" cy="1818571"/>
            <wp:effectExtent l="0" t="0" r="2540" b="0"/>
            <wp:docPr id="3749378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7827" name="Рисунок 3749378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60" cy="18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968" w14:textId="5994766B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18</w:t>
        </w:r>
      </w:fldSimple>
      <w:r>
        <w:t xml:space="preserve"> - Прототип экранной формы описание задачи</w:t>
      </w:r>
    </w:p>
    <w:p w14:paraId="4A003CC3" w14:textId="129AAACB" w:rsidR="00D91B3D" w:rsidRDefault="00D91B3D" w:rsidP="00D91B3D">
      <w:r>
        <w:lastRenderedPageBreak/>
        <w:t>На рисунке 1</w:t>
      </w:r>
      <w:r w:rsidR="00DE791C">
        <w:t>9</w:t>
      </w:r>
      <w:r>
        <w:t xml:space="preserve"> показан прототип экранной формы </w:t>
      </w:r>
      <w:r w:rsidR="00DE791C">
        <w:t>вкладки «аналитика».</w:t>
      </w:r>
      <w:r>
        <w:t xml:space="preserve"> </w:t>
      </w:r>
    </w:p>
    <w:p w14:paraId="33B1D5B7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7A8E68F0" wp14:editId="06FDAB75">
            <wp:extent cx="3334494" cy="1692897"/>
            <wp:effectExtent l="0" t="0" r="0" b="0"/>
            <wp:docPr id="13668130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3037" name="Рисунок 13668130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119" cy="1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BB57" w14:textId="3C3C2B28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19</w:t>
        </w:r>
      </w:fldSimple>
      <w:r>
        <w:t xml:space="preserve"> - Прототип экранной формы вкладки "аналитика"</w:t>
      </w:r>
    </w:p>
    <w:p w14:paraId="05456D1A" w14:textId="4C28EF70" w:rsidR="00DE791C" w:rsidRPr="00DE791C" w:rsidRDefault="00DE791C" w:rsidP="00DE791C">
      <w:r w:rsidRPr="00453601">
        <w:t xml:space="preserve">При выборе команды открывается </w:t>
      </w:r>
      <w:r w:rsidR="00453601" w:rsidRPr="00453601">
        <w:t>форма с д</w:t>
      </w:r>
      <w:r w:rsidRPr="00453601">
        <w:t>иаграмм</w:t>
      </w:r>
      <w:r w:rsidR="00453601" w:rsidRPr="00453601">
        <w:t>ой</w:t>
      </w:r>
      <w:r w:rsidRPr="00453601">
        <w:t xml:space="preserve"> Гант</w:t>
      </w:r>
      <w:r w:rsidR="00453601" w:rsidRPr="00453601">
        <w:t>а команды.</w:t>
      </w:r>
    </w:p>
    <w:p w14:paraId="228B8129" w14:textId="018B2D92" w:rsidR="001C71D1" w:rsidRDefault="001C71D1" w:rsidP="001C71D1">
      <w:r>
        <w:t xml:space="preserve">На рисунке 20 показан прототип экранной формы диаграммы Ганта команды. </w:t>
      </w:r>
    </w:p>
    <w:p w14:paraId="04CD1AE9" w14:textId="77777777" w:rsidR="001C71D1" w:rsidRDefault="001C71D1" w:rsidP="001C71D1">
      <w:pPr>
        <w:pStyle w:val="a9"/>
        <w:keepNext/>
      </w:pPr>
      <w:r>
        <w:rPr>
          <w:noProof/>
        </w:rPr>
        <w:drawing>
          <wp:inline distT="0" distB="0" distL="0" distR="0" wp14:anchorId="6D698261" wp14:editId="271FB8B4">
            <wp:extent cx="3731378" cy="1865871"/>
            <wp:effectExtent l="0" t="0" r="2540" b="1270"/>
            <wp:docPr id="117826046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0469" name="Рисунок 11782604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43" cy="18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367" w14:textId="3E7F9A85" w:rsidR="001C71D1" w:rsidRDefault="001C71D1" w:rsidP="001C71D1">
      <w:pPr>
        <w:pStyle w:val="a9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- Прототип экранной формы диаграммы Ганта команды</w:t>
      </w:r>
    </w:p>
    <w:p w14:paraId="046EE6DA" w14:textId="3B8F290F" w:rsidR="00453601" w:rsidRDefault="00453601" w:rsidP="007B2AFD">
      <w:r>
        <w:t>При нажатии на кнопку «открыть чат» открывается форма чата с командой.</w:t>
      </w:r>
    </w:p>
    <w:p w14:paraId="6A5CC54D" w14:textId="6C630178" w:rsidR="007B2AFD" w:rsidRDefault="007B2AFD" w:rsidP="007B2AFD">
      <w:r>
        <w:t xml:space="preserve">На рисунке </w:t>
      </w:r>
      <w:r w:rsidR="00DE791C">
        <w:t>2</w:t>
      </w:r>
      <w:r w:rsidR="007D062D">
        <w:t>1</w:t>
      </w:r>
      <w:r>
        <w:t xml:space="preserve"> показан прототип экранной формы </w:t>
      </w:r>
      <w:r w:rsidR="00DE791C">
        <w:t>чата с командой</w:t>
      </w:r>
      <w:r>
        <w:t xml:space="preserve">. </w:t>
      </w:r>
    </w:p>
    <w:p w14:paraId="25606BB7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6C85144D" wp14:editId="420A7B0F">
            <wp:extent cx="3829414" cy="1927654"/>
            <wp:effectExtent l="0" t="0" r="0" b="3175"/>
            <wp:docPr id="18912533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53361" name="Рисунок 18912533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363" cy="19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DE0" w14:textId="1146406A" w:rsidR="007B2AF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21</w:t>
        </w:r>
      </w:fldSimple>
      <w:r>
        <w:t xml:space="preserve"> - Прототип экранной </w:t>
      </w:r>
      <w:r>
        <w:rPr>
          <w:noProof/>
        </w:rPr>
        <w:t>формы чата с командой</w:t>
      </w:r>
    </w:p>
    <w:p w14:paraId="0627EC65" w14:textId="4CB47FF2" w:rsidR="00D91B3D" w:rsidRDefault="00D91B3D" w:rsidP="00D91B3D">
      <w:r>
        <w:lastRenderedPageBreak/>
        <w:t xml:space="preserve">На рисунке </w:t>
      </w:r>
      <w:r w:rsidR="00D954BA">
        <w:t>2</w:t>
      </w:r>
      <w:r w:rsidR="001C71D1">
        <w:t>2</w:t>
      </w:r>
      <w:r>
        <w:t xml:space="preserve"> показан прототип экранной формы </w:t>
      </w:r>
      <w:r w:rsidR="00DE791C">
        <w:t>вкладки «ученики».</w:t>
      </w:r>
    </w:p>
    <w:p w14:paraId="1E0E131D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17FE57B1" wp14:editId="656783C1">
            <wp:extent cx="3561658" cy="1804737"/>
            <wp:effectExtent l="0" t="0" r="0" b="0"/>
            <wp:docPr id="14094522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2220" name="Рисунок 14094522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13" cy="18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936" w14:textId="587512FA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22</w:t>
        </w:r>
      </w:fldSimple>
      <w:r>
        <w:t xml:space="preserve"> - Прототип экранной формы вкладки "ученики"</w:t>
      </w:r>
    </w:p>
    <w:p w14:paraId="66ACBC9B" w14:textId="56AA83CD" w:rsidR="00E4452A" w:rsidRDefault="00E4452A" w:rsidP="00D91B3D">
      <w:r>
        <w:t>При нажатии на кнопку «зарегистрировать ученика» открывается форма регистрации ученика.</w:t>
      </w:r>
    </w:p>
    <w:p w14:paraId="44A49337" w14:textId="31215453" w:rsidR="00D91B3D" w:rsidRDefault="00D91B3D" w:rsidP="00D91B3D">
      <w:r>
        <w:t xml:space="preserve">На рисунке </w:t>
      </w:r>
      <w:r w:rsidR="00D954BA">
        <w:t>2</w:t>
      </w:r>
      <w:r w:rsidR="001C71D1">
        <w:t>3</w:t>
      </w:r>
      <w:r>
        <w:t xml:space="preserve"> показан прототип экранной формы </w:t>
      </w:r>
      <w:r w:rsidR="00DE791C">
        <w:t>регистрации ученика</w:t>
      </w:r>
      <w:r>
        <w:t xml:space="preserve">. </w:t>
      </w:r>
    </w:p>
    <w:p w14:paraId="5DD802A8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3BE0C0DD" wp14:editId="14E9B8E9">
            <wp:extent cx="3609104" cy="1792705"/>
            <wp:effectExtent l="0" t="0" r="0" b="0"/>
            <wp:docPr id="90978508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5088" name="Рисунок 90978508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18" cy="18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153" w14:textId="39E83174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23</w:t>
        </w:r>
      </w:fldSimple>
      <w:r>
        <w:t xml:space="preserve"> - Прототип экранной формы регистрации ученика</w:t>
      </w:r>
    </w:p>
    <w:p w14:paraId="6D75A5C1" w14:textId="50CEEF5F" w:rsidR="00E4452A" w:rsidRDefault="00E4452A" w:rsidP="00D91B3D">
      <w:r>
        <w:t>При выборе ученика открывается форма с добавлением достижений.</w:t>
      </w:r>
    </w:p>
    <w:p w14:paraId="78B08B7B" w14:textId="04AC9FA8" w:rsidR="00D91B3D" w:rsidRDefault="00D91B3D" w:rsidP="00D91B3D">
      <w:r>
        <w:t xml:space="preserve">На рисунке </w:t>
      </w:r>
      <w:r w:rsidR="00D954BA">
        <w:t>2</w:t>
      </w:r>
      <w:r w:rsidR="001C71D1">
        <w:t>4</w:t>
      </w:r>
      <w:r>
        <w:t xml:space="preserve"> показан прототип экранной формы </w:t>
      </w:r>
      <w:r w:rsidR="00DE791C">
        <w:t>добавление достижения</w:t>
      </w:r>
      <w:r>
        <w:t xml:space="preserve">. </w:t>
      </w:r>
    </w:p>
    <w:p w14:paraId="4DC1A791" w14:textId="77777777" w:rsidR="00DE791C" w:rsidRDefault="007B2AFD" w:rsidP="00DE791C">
      <w:pPr>
        <w:pStyle w:val="a9"/>
        <w:keepNext/>
      </w:pPr>
      <w:r>
        <w:rPr>
          <w:noProof/>
        </w:rPr>
        <w:drawing>
          <wp:inline distT="0" distB="0" distL="0" distR="0" wp14:anchorId="727655DB" wp14:editId="569107EB">
            <wp:extent cx="3779982" cy="1912029"/>
            <wp:effectExtent l="0" t="0" r="5080" b="5715"/>
            <wp:docPr id="66055316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3166" name="Рисунок 6605531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84" cy="19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F5A1" w14:textId="50845CE4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24</w:t>
        </w:r>
      </w:fldSimple>
      <w:r>
        <w:t xml:space="preserve"> - Прототип экранной формы добавление достижения</w:t>
      </w:r>
    </w:p>
    <w:p w14:paraId="212D97D8" w14:textId="12CD663D" w:rsidR="00D91B3D" w:rsidRDefault="00D91B3D" w:rsidP="00D91B3D">
      <w:r>
        <w:lastRenderedPageBreak/>
        <w:t>На рисунке 2</w:t>
      </w:r>
      <w:r w:rsidR="001C71D1">
        <w:t>5</w:t>
      </w:r>
      <w:r>
        <w:t xml:space="preserve"> показан прототип экранной формы </w:t>
      </w:r>
      <w:r w:rsidR="00DE791C">
        <w:t>вкладки «доска задач»</w:t>
      </w:r>
      <w:r>
        <w:t xml:space="preserve">. </w:t>
      </w:r>
    </w:p>
    <w:p w14:paraId="49101E12" w14:textId="77777777" w:rsidR="00DE791C" w:rsidRDefault="00D954BA" w:rsidP="00DE791C">
      <w:pPr>
        <w:pStyle w:val="a9"/>
        <w:keepNext/>
      </w:pPr>
      <w:r>
        <w:rPr>
          <w:noProof/>
        </w:rPr>
        <w:drawing>
          <wp:inline distT="0" distB="0" distL="0" distR="0" wp14:anchorId="02096310" wp14:editId="2AFC79F2">
            <wp:extent cx="4540843" cy="2342728"/>
            <wp:effectExtent l="0" t="0" r="6350" b="0"/>
            <wp:docPr id="7957068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6805" name="Рисунок 79570680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74" cy="23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1408" w14:textId="025EFBBC" w:rsidR="00DE6577" w:rsidRPr="001C71D1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1C71D1">
          <w:rPr>
            <w:noProof/>
          </w:rPr>
          <w:t>25</w:t>
        </w:r>
      </w:fldSimple>
      <w:r>
        <w:t xml:space="preserve"> - Прототип экранной формы вкладки "доска задач"</w:t>
      </w:r>
    </w:p>
    <w:p w14:paraId="3EBD447A" w14:textId="0EB0E79F" w:rsidR="00295D9C" w:rsidRDefault="00295D9C" w:rsidP="00295D9C">
      <w:pPr>
        <w:pStyle w:val="2"/>
      </w:pPr>
      <w:bookmarkStart w:id="19" w:name="_Toc182396072"/>
      <w:r>
        <w:t>Требования к видам обеспечения</w:t>
      </w:r>
      <w:bookmarkEnd w:id="19"/>
    </w:p>
    <w:p w14:paraId="52DDA5DF" w14:textId="2EEEC36B" w:rsidR="002625EC" w:rsidRPr="00D112DA" w:rsidRDefault="002625EC" w:rsidP="002625EC">
      <w:r w:rsidRPr="00D112DA">
        <w:t>В данном подразделе содержатся требования к видам обеспечения разработки.</w:t>
      </w:r>
    </w:p>
    <w:p w14:paraId="607098D9" w14:textId="67CE43B4" w:rsidR="00295D9C" w:rsidRPr="00D112DA" w:rsidRDefault="00256697" w:rsidP="00256697">
      <w:pPr>
        <w:pStyle w:val="3"/>
      </w:pPr>
      <w:bookmarkStart w:id="20" w:name="_Toc182396073"/>
      <w:r w:rsidRPr="00D112DA">
        <w:t>Требования к математическому обеспечению</w:t>
      </w:r>
      <w:bookmarkEnd w:id="20"/>
    </w:p>
    <w:p w14:paraId="2C5F4D4B" w14:textId="5ECC55E9" w:rsidR="0058513F" w:rsidRDefault="0058513F" w:rsidP="00BF0D31">
      <w:r w:rsidRPr="008D6C50">
        <w:t xml:space="preserve">Расчет </w:t>
      </w:r>
      <w:r w:rsidR="008D6C50" w:rsidRPr="008D6C50">
        <w:t>окончания проекта</w:t>
      </w:r>
      <w:r w:rsidRPr="008D6C50">
        <w:t xml:space="preserve"> должен осуществляться по следующей формуле: </w:t>
      </w:r>
      <w:r w:rsidR="008D6C50" w:rsidRPr="008D6C50">
        <w:t>дата окончания</w:t>
      </w:r>
      <w:r w:rsidR="008D6C50">
        <w:t xml:space="preserve"> </w:t>
      </w:r>
      <w:r w:rsidRPr="008D6C50">
        <w:t xml:space="preserve">= </w:t>
      </w:r>
      <w:r w:rsidR="008D6C50" w:rsidRPr="008D6C50">
        <w:t>дата начала</w:t>
      </w:r>
      <w:r w:rsidRPr="008D6C50">
        <w:t xml:space="preserve"> </w:t>
      </w:r>
      <w:r w:rsidR="008D6C50" w:rsidRPr="008D6C50">
        <w:t>+</w:t>
      </w:r>
      <w:r w:rsidRPr="008D6C50">
        <w:t xml:space="preserve"> </w:t>
      </w:r>
      <w:r w:rsidR="008D6C50" w:rsidRPr="008D6C50">
        <w:t>продолжительность</w:t>
      </w:r>
      <w:r w:rsidRPr="008D6C50">
        <w:t>.</w:t>
      </w:r>
    </w:p>
    <w:p w14:paraId="2B1FFEE1" w14:textId="09709FF1" w:rsidR="00256697" w:rsidRDefault="00256697" w:rsidP="00256697">
      <w:pPr>
        <w:pStyle w:val="3"/>
      </w:pPr>
      <w:bookmarkStart w:id="21" w:name="_Toc182396074"/>
      <w:r>
        <w:t>Требования к информационному обеспечению</w:t>
      </w:r>
      <w:bookmarkEnd w:id="21"/>
    </w:p>
    <w:p w14:paraId="74B7775A" w14:textId="3F9C76B7" w:rsidR="002625EC" w:rsidRPr="002625EC" w:rsidRDefault="002625EC" w:rsidP="002625EC">
      <w:r w:rsidRPr="00190D18">
        <w:t>В данном пункте содержаться требования к информационному обеспечению результата разработки.</w:t>
      </w:r>
    </w:p>
    <w:p w14:paraId="313B46E9" w14:textId="3B060D91" w:rsidR="00E208B0" w:rsidRPr="00C74D31" w:rsidRDefault="001F61FC" w:rsidP="001F61FC">
      <w:pPr>
        <w:pStyle w:val="4"/>
      </w:pPr>
      <w:r w:rsidRPr="00C74D31">
        <w:t>Требования к форматам хранения данных</w:t>
      </w:r>
    </w:p>
    <w:p w14:paraId="3CA3DA05" w14:textId="79B7F548" w:rsidR="00BF0D31" w:rsidRPr="006213CA" w:rsidRDefault="00C74D31" w:rsidP="00BF0D31">
      <w:r w:rsidRPr="00DE6577">
        <w:t xml:space="preserve">Для создания базы данных должна использоваться </w:t>
      </w:r>
      <w:r w:rsidR="006213CA">
        <w:t xml:space="preserve">СУБД </w:t>
      </w:r>
      <w:r w:rsidR="00235774">
        <w:rPr>
          <w:lang w:val="en-US"/>
        </w:rPr>
        <w:t>PostgreSQL</w:t>
      </w:r>
      <w:r w:rsidR="006213CA">
        <w:t xml:space="preserve">. </w:t>
      </w:r>
      <w:r w:rsidRPr="00DE6577">
        <w:t>Данные должны храниться в формате с расширением</w:t>
      </w:r>
      <w:r w:rsidR="006213CA">
        <w:t xml:space="preserve"> .</w:t>
      </w:r>
      <w:proofErr w:type="spellStart"/>
      <w:r w:rsidR="006213CA">
        <w:rPr>
          <w:lang w:val="en-US"/>
        </w:rPr>
        <w:t>sql</w:t>
      </w:r>
      <w:proofErr w:type="spellEnd"/>
      <w:r w:rsidR="006213CA" w:rsidRPr="006213CA">
        <w:t>.</w:t>
      </w:r>
    </w:p>
    <w:p w14:paraId="182D3338" w14:textId="68EFA90B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A6B430F" w14:textId="77D90725" w:rsidR="00C44293" w:rsidRPr="00C44293" w:rsidRDefault="00C44293" w:rsidP="00C44293">
      <w:r>
        <w:t>В интерфейсе должен использоваться только русский язык.</w:t>
      </w:r>
    </w:p>
    <w:p w14:paraId="02ABA6DD" w14:textId="690215C8" w:rsidR="008239DB" w:rsidRDefault="004A0E13" w:rsidP="004A0E13">
      <w:pPr>
        <w:pStyle w:val="3"/>
      </w:pPr>
      <w:bookmarkStart w:id="22" w:name="_Toc182396075"/>
      <w:r>
        <w:t>Требования к метрологическому обеспечению</w:t>
      </w:r>
      <w:bookmarkEnd w:id="22"/>
    </w:p>
    <w:p w14:paraId="0AE7388B" w14:textId="0852AABF" w:rsidR="00C44293" w:rsidRPr="00C44293" w:rsidRDefault="00C44293" w:rsidP="00C44293">
      <w:r>
        <w:rPr>
          <w:color w:val="000000"/>
          <w:highlight w:val="white"/>
        </w:rPr>
        <w:t>Дополнительные требования к метрологическому обеспечению не предъявляются. </w:t>
      </w:r>
    </w:p>
    <w:p w14:paraId="25230B1D" w14:textId="470EE874" w:rsidR="004A0E13" w:rsidRDefault="004A0E13" w:rsidP="009730DA">
      <w:pPr>
        <w:pStyle w:val="3"/>
      </w:pPr>
      <w:bookmarkStart w:id="23" w:name="_Toc182396076"/>
      <w:r>
        <w:lastRenderedPageBreak/>
        <w:t>Требования к техническому обеспечению</w:t>
      </w:r>
      <w:bookmarkEnd w:id="23"/>
    </w:p>
    <w:p w14:paraId="158DC927" w14:textId="77777777" w:rsidR="002625EC" w:rsidRDefault="002625EC" w:rsidP="002625EC">
      <w:r>
        <w:t>К вычислительной технике данной разработки предъявляются следующие требования:</w:t>
      </w:r>
    </w:p>
    <w:p w14:paraId="7B6A97AF" w14:textId="77777777" w:rsidR="002625EC" w:rsidRDefault="002625EC" w:rsidP="002625EC">
      <w:pPr>
        <w:pStyle w:val="a0"/>
      </w:pPr>
      <w:r>
        <w:t>Процессор с тактовой частотой, не менее 1 ГГц;</w:t>
      </w:r>
    </w:p>
    <w:p w14:paraId="434A0F75" w14:textId="77777777" w:rsidR="002625EC" w:rsidRDefault="002625EC" w:rsidP="002625EC">
      <w:pPr>
        <w:pStyle w:val="a0"/>
      </w:pPr>
      <w:r>
        <w:t>Операционная система Windows, не старше 10 версии;</w:t>
      </w:r>
    </w:p>
    <w:p w14:paraId="0B3FD127" w14:textId="77777777" w:rsidR="002625EC" w:rsidRDefault="002625EC" w:rsidP="002625EC">
      <w:pPr>
        <w:pStyle w:val="a0"/>
      </w:pPr>
      <w:r>
        <w:t>Оперативная память, объемом не менее 2 Гб;</w:t>
      </w:r>
    </w:p>
    <w:p w14:paraId="5FAD471B" w14:textId="55146489" w:rsidR="002625EC" w:rsidRPr="002625EC" w:rsidRDefault="002625EC" w:rsidP="002625EC">
      <w:pPr>
        <w:pStyle w:val="a0"/>
      </w:pPr>
      <w:r>
        <w:t>Разрешение экрана не менее 800/600 пикселей.</w:t>
      </w:r>
    </w:p>
    <w:p w14:paraId="48FA2DD2" w14:textId="2F3F901F" w:rsidR="009730DA" w:rsidRDefault="00645BED" w:rsidP="00645BED">
      <w:pPr>
        <w:pStyle w:val="2"/>
      </w:pPr>
      <w:bookmarkStart w:id="24" w:name="_Toc182396077"/>
      <w:r>
        <w:t>Требования к надежности</w:t>
      </w:r>
      <w:bookmarkEnd w:id="24"/>
    </w:p>
    <w:p w14:paraId="19E5410E" w14:textId="77777777" w:rsidR="002625EC" w:rsidRDefault="002625EC" w:rsidP="002625EC">
      <w:r>
        <w:t>Надежное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AFD6B5D" w14:textId="77777777" w:rsidR="002625EC" w:rsidRDefault="002625EC" w:rsidP="002625EC">
      <w:pPr>
        <w:pStyle w:val="a0"/>
      </w:pPr>
      <w:r>
        <w:t>Организацией бесперебойного питания технических средств;</w:t>
      </w:r>
    </w:p>
    <w:p w14:paraId="370C87E2" w14:textId="77777777" w:rsidR="002625EC" w:rsidRDefault="002625EC" w:rsidP="002625EC">
      <w:pPr>
        <w:pStyle w:val="a0"/>
      </w:pPr>
      <w:r>
        <w:t>Осуществлением контроля входных данных;</w:t>
      </w:r>
    </w:p>
    <w:p w14:paraId="76C5AC4F" w14:textId="77777777" w:rsidR="002625EC" w:rsidRDefault="002625EC" w:rsidP="002625EC">
      <w:pPr>
        <w:pStyle w:val="a0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337490D6" w14:textId="0F8677E0" w:rsidR="002625EC" w:rsidRPr="002625EC" w:rsidRDefault="002625EC" w:rsidP="002625EC">
      <w:pPr>
        <w:pStyle w:val="a0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7F640B47" w14:textId="070904E2" w:rsidR="00645BED" w:rsidRDefault="00645BED" w:rsidP="00645BED">
      <w:pPr>
        <w:pStyle w:val="2"/>
      </w:pPr>
      <w:bookmarkStart w:id="25" w:name="_Toc182396078"/>
      <w:r>
        <w:t>Требования к безопасности</w:t>
      </w:r>
      <w:bookmarkEnd w:id="25"/>
    </w:p>
    <w:p w14:paraId="46F3D444" w14:textId="5C4DA943" w:rsidR="002625EC" w:rsidRPr="002625EC" w:rsidRDefault="002625EC" w:rsidP="002625EC">
      <w:r w:rsidRPr="000553FE">
        <w:t>Для обеспечения безопасной работы разработки необходимо удостовериться, что вычислительная техника, соответствует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</w:t>
      </w:r>
      <w:r>
        <w:t>й программы.</w:t>
      </w:r>
    </w:p>
    <w:p w14:paraId="32C4A45D" w14:textId="67FCFD3C" w:rsidR="007A3137" w:rsidRDefault="007A3137" w:rsidP="007A3137">
      <w:pPr>
        <w:pStyle w:val="2"/>
      </w:pPr>
      <w:bookmarkStart w:id="26" w:name="_Toc182396079"/>
      <w:r>
        <w:t>Требования к патентной чистоте</w:t>
      </w:r>
      <w:bookmarkEnd w:id="26"/>
    </w:p>
    <w:p w14:paraId="09F3BEC6" w14:textId="71855FDE" w:rsidR="002625EC" w:rsidRPr="002625EC" w:rsidRDefault="0058513F" w:rsidP="002625EC">
      <w:r w:rsidRPr="0058513F">
        <w:t>Для обеспечения соблюдения авторских прав третьих лиц и использования свободного программного обеспечения необходимо руководствоваться Гражданским кодексом Российской Федерации, в частности Главой 72 "Право на изобретение и патентное право".</w:t>
      </w:r>
      <w:r>
        <w:t xml:space="preserve"> </w:t>
      </w:r>
      <w:r w:rsidR="002625EC" w:rsidRPr="000553FE">
        <w:t>Разработка не должна использовать результаты интеллектуальной деятельности, обремененные правами третьих лиц. В разработке может быть использовано свободное программное обеспечение, предоставляемое по лицензии GPL всех версий.</w:t>
      </w:r>
    </w:p>
    <w:p w14:paraId="3BF80742" w14:textId="0BFF82FC" w:rsidR="003A546E" w:rsidRPr="00D112DA" w:rsidRDefault="003A546E" w:rsidP="003A546E">
      <w:pPr>
        <w:pStyle w:val="2"/>
      </w:pPr>
      <w:bookmarkStart w:id="27" w:name="_Toc182396080"/>
      <w:r w:rsidRPr="00D112DA">
        <w:lastRenderedPageBreak/>
        <w:t>Требования к перспективам развития</w:t>
      </w:r>
      <w:bookmarkEnd w:id="27"/>
    </w:p>
    <w:p w14:paraId="74BB57E2" w14:textId="7754D4B3" w:rsidR="002625EC" w:rsidRDefault="002625EC" w:rsidP="00D112DA">
      <w:r w:rsidRPr="000553FE">
        <w:t>Дальнейшее развитие программного продукта предполагает реализацию функций, описанных ниже:</w:t>
      </w:r>
    </w:p>
    <w:p w14:paraId="7E645904" w14:textId="7425712A" w:rsidR="00D112DA" w:rsidRPr="00DE6577" w:rsidRDefault="00DE6577" w:rsidP="00D112DA">
      <w:pPr>
        <w:pStyle w:val="a0"/>
      </w:pPr>
      <w:r w:rsidRPr="00DE6577">
        <w:t>Интеграциями с календарем</w:t>
      </w:r>
      <w:r w:rsidR="00D112DA" w:rsidRPr="00DE6577">
        <w:t>;</w:t>
      </w:r>
    </w:p>
    <w:p w14:paraId="0919CAC1" w14:textId="408D2680" w:rsidR="00D112DA" w:rsidRPr="00DE6577" w:rsidRDefault="00D112DA" w:rsidP="00D112DA">
      <w:pPr>
        <w:pStyle w:val="a0"/>
      </w:pPr>
      <w:r w:rsidRPr="00DE6577">
        <w:t>Мобильное приложение.</w:t>
      </w:r>
    </w:p>
    <w:p w14:paraId="7D6DD18A" w14:textId="77777777" w:rsidR="002625EC" w:rsidRPr="002625EC" w:rsidRDefault="002625EC" w:rsidP="002625EC"/>
    <w:p w14:paraId="7B2062F0" w14:textId="54ECF06C" w:rsidR="00127A5A" w:rsidRDefault="00127A5A" w:rsidP="00127A5A">
      <w:pPr>
        <w:pStyle w:val="1"/>
      </w:pPr>
      <w:bookmarkStart w:id="28" w:name="_Toc182396081"/>
      <w:r>
        <w:lastRenderedPageBreak/>
        <w:t>Состав и содержание работ</w:t>
      </w:r>
      <w:bookmarkEnd w:id="28"/>
    </w:p>
    <w:p w14:paraId="3AD69413" w14:textId="589A60B5" w:rsidR="00C74D31" w:rsidRPr="0091403C" w:rsidRDefault="00C74D31" w:rsidP="00C74D31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работ, представленный в таблице 1.</w:t>
      </w:r>
    </w:p>
    <w:p w14:paraId="54FB6C8D" w14:textId="77777777" w:rsidR="00C74D31" w:rsidRPr="00321A33" w:rsidRDefault="00C74D31" w:rsidP="00C74D31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C74D31" w:rsidRPr="00D80324" w14:paraId="7E8ECBA9" w14:textId="77777777" w:rsidTr="00BE6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hideMark/>
          </w:tcPr>
          <w:p w14:paraId="4C803A48" w14:textId="77777777" w:rsidR="00C74D31" w:rsidRPr="00D80324" w:rsidRDefault="00C74D31" w:rsidP="00DD37AF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hideMark/>
          </w:tcPr>
          <w:p w14:paraId="6E48CCEC" w14:textId="77777777" w:rsidR="00C74D31" w:rsidRPr="00D80324" w:rsidRDefault="00C74D31" w:rsidP="00DD37AF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hideMark/>
          </w:tcPr>
          <w:p w14:paraId="79EA61BB" w14:textId="77777777" w:rsidR="00C74D31" w:rsidRPr="00D80324" w:rsidRDefault="00C74D31" w:rsidP="00DD37AF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hideMark/>
          </w:tcPr>
          <w:p w14:paraId="2FB447A2" w14:textId="77777777" w:rsidR="00C74D31" w:rsidRPr="00D80324" w:rsidRDefault="00C74D31" w:rsidP="00DD37AF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hideMark/>
          </w:tcPr>
          <w:p w14:paraId="322CDFB4" w14:textId="77777777" w:rsidR="00C74D31" w:rsidRPr="00D80324" w:rsidRDefault="00C74D31" w:rsidP="00DD37AF">
            <w:pPr>
              <w:pStyle w:val="vgutTableName"/>
            </w:pPr>
            <w:r w:rsidRPr="00D80324">
              <w:t>Результат</w:t>
            </w:r>
          </w:p>
        </w:tc>
      </w:tr>
      <w:tr w:rsidR="00C74D31" w:rsidRPr="00D80324" w14:paraId="22B2C578" w14:textId="77777777" w:rsidTr="00BE6C38">
        <w:tc>
          <w:tcPr>
            <w:tcW w:w="1114" w:type="dxa"/>
            <w:hideMark/>
          </w:tcPr>
          <w:p w14:paraId="47281957" w14:textId="77777777" w:rsidR="00C74D31" w:rsidRPr="00D80324" w:rsidRDefault="00C74D31" w:rsidP="00DD37AF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hideMark/>
          </w:tcPr>
          <w:p w14:paraId="6860FDB0" w14:textId="77777777" w:rsidR="00C74D31" w:rsidRPr="00D80324" w:rsidRDefault="00C74D31" w:rsidP="00DD37AF">
            <w:pPr>
              <w:pStyle w:val="vgutTableText"/>
            </w:pPr>
            <w:r>
              <w:t>Разработка технического задания</w:t>
            </w:r>
          </w:p>
        </w:tc>
        <w:tc>
          <w:tcPr>
            <w:tcW w:w="1703" w:type="dxa"/>
            <w:hideMark/>
          </w:tcPr>
          <w:p w14:paraId="6BF13608" w14:textId="6852B0A5" w:rsidR="00C74D31" w:rsidRPr="00D80324" w:rsidRDefault="00D71111" w:rsidP="00DD37AF">
            <w:pPr>
              <w:pStyle w:val="vgutTableText"/>
            </w:pPr>
            <w:r>
              <w:t>1</w:t>
            </w:r>
            <w:r w:rsidR="00C74D31">
              <w:t xml:space="preserve"> </w:t>
            </w:r>
            <w:r w:rsidR="00DD1DAA">
              <w:t>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1FB2BCBB" w14:textId="77777777" w:rsidR="00C74D31" w:rsidRPr="00D80324" w:rsidRDefault="00C74D31" w:rsidP="00DD37AF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hideMark/>
          </w:tcPr>
          <w:p w14:paraId="26FF1419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C74D31" w:rsidRPr="00D80324" w14:paraId="3D076AF3" w14:textId="77777777" w:rsidTr="00BE6C38">
        <w:tc>
          <w:tcPr>
            <w:tcW w:w="1114" w:type="dxa"/>
            <w:hideMark/>
          </w:tcPr>
          <w:p w14:paraId="3F4E63E3" w14:textId="77777777" w:rsidR="00C74D31" w:rsidRPr="00D80324" w:rsidRDefault="00C74D31" w:rsidP="00DD37AF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hideMark/>
          </w:tcPr>
          <w:p w14:paraId="3D5AC665" w14:textId="77777777" w:rsidR="00C74D31" w:rsidRPr="00D80324" w:rsidRDefault="00C74D31" w:rsidP="00DD37AF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hideMark/>
          </w:tcPr>
          <w:p w14:paraId="5E79DCBE" w14:textId="77777777" w:rsidR="00C74D31" w:rsidRPr="00D80324" w:rsidRDefault="00C74D31" w:rsidP="00DD37AF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hideMark/>
          </w:tcPr>
          <w:p w14:paraId="04164CE1" w14:textId="77777777" w:rsidR="00C74D31" w:rsidRPr="001240B6" w:rsidRDefault="00C74D31" w:rsidP="00DD37AF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hideMark/>
          </w:tcPr>
          <w:p w14:paraId="668FFDC5" w14:textId="77777777" w:rsidR="00C74D31" w:rsidRPr="00D80324" w:rsidRDefault="00C74D31" w:rsidP="00DD37AF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C74D31" w:rsidRPr="00D80324" w14:paraId="2EC3A19C" w14:textId="77777777" w:rsidTr="00BE6C38">
        <w:tc>
          <w:tcPr>
            <w:tcW w:w="1114" w:type="dxa"/>
            <w:hideMark/>
          </w:tcPr>
          <w:p w14:paraId="609EB3D5" w14:textId="77777777" w:rsidR="00C74D31" w:rsidRPr="00D80324" w:rsidRDefault="00C74D31" w:rsidP="00DD37AF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hideMark/>
          </w:tcPr>
          <w:p w14:paraId="4365DE20" w14:textId="6C495A9B" w:rsidR="00C74D31" w:rsidRPr="00036D64" w:rsidRDefault="00C74D31" w:rsidP="00DD37AF">
            <w:pPr>
              <w:pStyle w:val="vgutTableText"/>
            </w:pPr>
            <w:r w:rsidRPr="00D80324">
              <w:t>Проектирование</w:t>
            </w:r>
            <w:r>
              <w:t xml:space="preserve"> базы данных</w:t>
            </w:r>
          </w:p>
        </w:tc>
        <w:tc>
          <w:tcPr>
            <w:tcW w:w="1703" w:type="dxa"/>
            <w:hideMark/>
          </w:tcPr>
          <w:p w14:paraId="3607531C" w14:textId="0D84ADB3" w:rsidR="00C74D31" w:rsidRPr="00D80324" w:rsidRDefault="006213CA" w:rsidP="00DD37AF">
            <w:pPr>
              <w:pStyle w:val="vgutTableText"/>
            </w:pPr>
            <w:r>
              <w:t>2</w:t>
            </w:r>
            <w:r w:rsidR="00C74D31" w:rsidRPr="00D80324">
              <w:t xml:space="preserve"> недел</w:t>
            </w:r>
            <w:r>
              <w:t>и</w:t>
            </w:r>
          </w:p>
        </w:tc>
        <w:tc>
          <w:tcPr>
            <w:tcW w:w="3060" w:type="dxa"/>
            <w:hideMark/>
          </w:tcPr>
          <w:p w14:paraId="520C18B6" w14:textId="50DE3D0F" w:rsidR="00C74D31" w:rsidRPr="00D80324" w:rsidRDefault="00BE6C38" w:rsidP="00DD37AF">
            <w:pPr>
              <w:pStyle w:val="vgutTableText"/>
            </w:pPr>
            <w:r>
              <w:t>Проектирование</w:t>
            </w:r>
            <w:r w:rsidR="00C74D31">
              <w:t xml:space="preserve"> и утверждение</w:t>
            </w:r>
            <w:r w:rsidR="00C74D31" w:rsidRPr="00D80324">
              <w:t xml:space="preserve"> структур</w:t>
            </w:r>
            <w:r w:rsidR="00D71111">
              <w:t>ы</w:t>
            </w:r>
            <w:r w:rsidR="00C74D31" w:rsidRPr="00D80324">
              <w:t xml:space="preserve"> </w:t>
            </w:r>
            <w:r>
              <w:t>базы данных</w:t>
            </w:r>
          </w:p>
        </w:tc>
        <w:tc>
          <w:tcPr>
            <w:tcW w:w="2037" w:type="dxa"/>
            <w:hideMark/>
          </w:tcPr>
          <w:p w14:paraId="351CD928" w14:textId="63A599E8" w:rsidR="00C74D31" w:rsidRPr="00D80324" w:rsidRDefault="00C74D31" w:rsidP="00DD37AF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 xml:space="preserve">структура </w:t>
            </w:r>
            <w:r w:rsidR="00BE6C38">
              <w:t>базы данных</w:t>
            </w:r>
          </w:p>
        </w:tc>
      </w:tr>
      <w:tr w:rsidR="00C74D31" w:rsidRPr="00D80324" w14:paraId="04730E05" w14:textId="77777777" w:rsidTr="00BE6C38">
        <w:tc>
          <w:tcPr>
            <w:tcW w:w="1114" w:type="dxa"/>
            <w:hideMark/>
          </w:tcPr>
          <w:p w14:paraId="221B9B7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hideMark/>
          </w:tcPr>
          <w:p w14:paraId="1828DEA2" w14:textId="4208804D" w:rsidR="00C74D31" w:rsidRPr="00D80324" w:rsidRDefault="00C74D31" w:rsidP="00DD37AF">
            <w:pPr>
              <w:pStyle w:val="vgutTableText"/>
            </w:pPr>
            <w:r>
              <w:t>Реализация базы данных</w:t>
            </w:r>
          </w:p>
        </w:tc>
        <w:tc>
          <w:tcPr>
            <w:tcW w:w="1703" w:type="dxa"/>
            <w:hideMark/>
          </w:tcPr>
          <w:p w14:paraId="72F1A69E" w14:textId="7AF401A5" w:rsidR="00C74D31" w:rsidRPr="00D80324" w:rsidRDefault="006213CA" w:rsidP="00DD37AF">
            <w:pPr>
              <w:pStyle w:val="vgutTableText"/>
            </w:pPr>
            <w:r>
              <w:t>3</w:t>
            </w:r>
            <w:r w:rsidR="00C74D31">
              <w:t xml:space="preserve"> </w:t>
            </w:r>
            <w:r w:rsidR="00BE6C38">
              <w:t>недели</w:t>
            </w:r>
          </w:p>
        </w:tc>
        <w:tc>
          <w:tcPr>
            <w:tcW w:w="3060" w:type="dxa"/>
            <w:hideMark/>
          </w:tcPr>
          <w:p w14:paraId="3B91FD53" w14:textId="4A3BDD38" w:rsidR="00C74D31" w:rsidRPr="00D80324" w:rsidRDefault="00BE6C38" w:rsidP="00DD37AF">
            <w:pPr>
              <w:pStyle w:val="vgutTableText"/>
            </w:pPr>
            <w:r>
              <w:t>Реализация базы данных</w:t>
            </w:r>
            <w:r w:rsidR="00C74D31" w:rsidRPr="00D80324">
              <w:t>, котор</w:t>
            </w:r>
            <w:r>
              <w:t>ая</w:t>
            </w:r>
            <w:r w:rsidR="00C74D31" w:rsidRPr="00D80324">
              <w:t xml:space="preserve"> отвечает требованиям, </w:t>
            </w:r>
            <w:r w:rsidR="00C74D31">
              <w:t>представлен</w:t>
            </w:r>
            <w:r>
              <w:t>ным</w:t>
            </w:r>
            <w:r w:rsidR="00C74D31" w:rsidRPr="00D80324">
              <w:t xml:space="preserve"> в техническом задании</w:t>
            </w:r>
          </w:p>
        </w:tc>
        <w:tc>
          <w:tcPr>
            <w:tcW w:w="2037" w:type="dxa"/>
            <w:hideMark/>
          </w:tcPr>
          <w:p w14:paraId="6AB031CA" w14:textId="3B328947" w:rsidR="00C74D31" w:rsidRPr="004B616F" w:rsidRDefault="00BE6C38" w:rsidP="00DD37AF">
            <w:pPr>
              <w:pStyle w:val="vgutTableText"/>
            </w:pPr>
            <w:r>
              <w:rPr>
                <w:rStyle w:val="normaltextrun"/>
              </w:rPr>
              <w:t>База данных</w:t>
            </w:r>
            <w:r w:rsidR="00C74D31">
              <w:rPr>
                <w:rStyle w:val="normaltextrun"/>
              </w:rPr>
              <w:t>, соответствующая всем требованиям, предъявляемым в техническом задании</w:t>
            </w:r>
          </w:p>
        </w:tc>
      </w:tr>
      <w:tr w:rsidR="00C74D31" w:rsidRPr="00D80324" w14:paraId="7625EF78" w14:textId="77777777" w:rsidTr="00BE6C38">
        <w:tc>
          <w:tcPr>
            <w:tcW w:w="1114" w:type="dxa"/>
            <w:hideMark/>
          </w:tcPr>
          <w:p w14:paraId="4CED7E0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hideMark/>
          </w:tcPr>
          <w:p w14:paraId="4E09A751" w14:textId="77777777" w:rsidR="00C74D31" w:rsidRPr="00D80324" w:rsidRDefault="00C74D31" w:rsidP="00DD37AF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hideMark/>
          </w:tcPr>
          <w:p w14:paraId="6364AC29" w14:textId="7522171D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недели</w:t>
            </w:r>
          </w:p>
        </w:tc>
        <w:tc>
          <w:tcPr>
            <w:tcW w:w="3060" w:type="dxa"/>
            <w:hideMark/>
          </w:tcPr>
          <w:p w14:paraId="282D83A7" w14:textId="2BA32D0D" w:rsidR="00C74D31" w:rsidRPr="00D80324" w:rsidRDefault="00C74D31" w:rsidP="00DD37AF">
            <w:pPr>
              <w:pStyle w:val="vgutTableText"/>
            </w:pPr>
            <w:r>
              <w:t xml:space="preserve">Тестирование программы </w:t>
            </w:r>
          </w:p>
        </w:tc>
        <w:tc>
          <w:tcPr>
            <w:tcW w:w="2037" w:type="dxa"/>
            <w:hideMark/>
          </w:tcPr>
          <w:p w14:paraId="75206093" w14:textId="77777777" w:rsidR="00C74D31" w:rsidRPr="00D80324" w:rsidRDefault="00C74D31" w:rsidP="00DD37AF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C74D31" w:rsidRPr="00D80324" w14:paraId="5B5F3DF8" w14:textId="77777777" w:rsidTr="00BE6C38">
        <w:tc>
          <w:tcPr>
            <w:tcW w:w="1114" w:type="dxa"/>
            <w:hideMark/>
          </w:tcPr>
          <w:p w14:paraId="2860C967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hideMark/>
          </w:tcPr>
          <w:p w14:paraId="241B432B" w14:textId="77777777" w:rsidR="00C74D31" w:rsidRPr="00D80324" w:rsidRDefault="00C74D31" w:rsidP="00DD37AF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hideMark/>
          </w:tcPr>
          <w:p w14:paraId="44EC9ECA" w14:textId="744DECAB" w:rsidR="00C74D31" w:rsidRPr="00D80324" w:rsidRDefault="006213CA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449480E0" w14:textId="77777777" w:rsidR="00C74D31" w:rsidRPr="00D80324" w:rsidRDefault="00C74D31" w:rsidP="00DD37AF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</w:tcPr>
          <w:p w14:paraId="1020F4E2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C74D31" w:rsidRPr="00D80324" w14:paraId="04324F18" w14:textId="77777777" w:rsidTr="00BE6C38">
        <w:tc>
          <w:tcPr>
            <w:tcW w:w="1114" w:type="dxa"/>
            <w:hideMark/>
          </w:tcPr>
          <w:p w14:paraId="6FD931F3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hideMark/>
          </w:tcPr>
          <w:p w14:paraId="7A5E35D4" w14:textId="77777777" w:rsidR="00C74D31" w:rsidRPr="00D80324" w:rsidRDefault="00C74D31" w:rsidP="00DD37AF">
            <w:pPr>
              <w:pStyle w:val="vgutTableText"/>
            </w:pPr>
            <w:r w:rsidRPr="00D80324">
              <w:t>Подготовка эксплуатационной документации</w:t>
            </w:r>
          </w:p>
        </w:tc>
        <w:tc>
          <w:tcPr>
            <w:tcW w:w="1703" w:type="dxa"/>
            <w:hideMark/>
          </w:tcPr>
          <w:p w14:paraId="0B43FE47" w14:textId="1BEAA057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 w:rsidR="006213CA">
              <w:t>я</w:t>
            </w:r>
          </w:p>
        </w:tc>
        <w:tc>
          <w:tcPr>
            <w:tcW w:w="3060" w:type="dxa"/>
            <w:hideMark/>
          </w:tcPr>
          <w:p w14:paraId="4A7EB1CC" w14:textId="258F30AA" w:rsidR="00C74D31" w:rsidRPr="00D80324" w:rsidRDefault="00BE6C38" w:rsidP="00DD37AF">
            <w:pPr>
              <w:pStyle w:val="vgutTableText"/>
            </w:pPr>
            <w:r>
              <w:t xml:space="preserve">Написание отчета </w:t>
            </w:r>
          </w:p>
        </w:tc>
        <w:tc>
          <w:tcPr>
            <w:tcW w:w="2037" w:type="dxa"/>
            <w:hideMark/>
          </w:tcPr>
          <w:p w14:paraId="7977CE4D" w14:textId="014AA76E" w:rsidR="00C74D31" w:rsidRPr="00D80324" w:rsidRDefault="00BE6C38" w:rsidP="00DD37AF">
            <w:pPr>
              <w:pStyle w:val="vgutTableText"/>
            </w:pPr>
            <w:r>
              <w:t xml:space="preserve">Отчет </w:t>
            </w:r>
          </w:p>
        </w:tc>
      </w:tr>
    </w:tbl>
    <w:p w14:paraId="19110D95" w14:textId="77777777" w:rsidR="00C74D31" w:rsidRDefault="00C74D31" w:rsidP="00C74D31">
      <w:pPr>
        <w:ind w:firstLine="0"/>
      </w:pPr>
    </w:p>
    <w:p w14:paraId="09127949" w14:textId="14C3D0D1" w:rsidR="000E06F3" w:rsidRPr="00C74D31" w:rsidRDefault="000E06F3" w:rsidP="00C74D31">
      <w:pPr>
        <w:ind w:firstLine="0"/>
      </w:pPr>
      <w:r>
        <w:br w:type="page"/>
      </w:r>
    </w:p>
    <w:p w14:paraId="7E2B9E48" w14:textId="2D630905" w:rsidR="008F6FA6" w:rsidRPr="00C74D31" w:rsidRDefault="008F6FA6" w:rsidP="008F6FA6">
      <w:pPr>
        <w:pStyle w:val="1"/>
      </w:pPr>
      <w:bookmarkStart w:id="29" w:name="_Toc182396082"/>
      <w:r w:rsidRPr="00C74D31">
        <w:lastRenderedPageBreak/>
        <w:t>Требования к документированию</w:t>
      </w:r>
      <w:bookmarkEnd w:id="2"/>
      <w:bookmarkEnd w:id="3"/>
      <w:bookmarkEnd w:id="29"/>
    </w:p>
    <w:p w14:paraId="4B2F1BAA" w14:textId="77777777" w:rsidR="00C74D31" w:rsidRPr="00EA7168" w:rsidRDefault="00C74D31" w:rsidP="00C74D31">
      <w:r w:rsidRPr="00EA7168">
        <w:t>Состав программной документации должен включать в себя:</w:t>
      </w:r>
    </w:p>
    <w:p w14:paraId="69451EC6" w14:textId="77777777" w:rsidR="00C74D31" w:rsidRPr="008A7244" w:rsidRDefault="00C74D31" w:rsidP="00C74D31">
      <w:pPr>
        <w:pStyle w:val="a0"/>
      </w:pPr>
      <w:r w:rsidRPr="008A7244">
        <w:t>техническое задание, которое должно содержать 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приёмки;</w:t>
      </w:r>
    </w:p>
    <w:p w14:paraId="5CC79394" w14:textId="5B735E15" w:rsidR="00C74D31" w:rsidRPr="00DE6577" w:rsidRDefault="00C74D31" w:rsidP="00C74D31">
      <w:pPr>
        <w:pStyle w:val="a0"/>
      </w:pPr>
      <w:r w:rsidRPr="00DE6577">
        <w:t>отчет, содержащий описание результатов выполненных работ в процессе разработки;</w:t>
      </w:r>
    </w:p>
    <w:p w14:paraId="6EDA25BA" w14:textId="6521A884" w:rsidR="00977873" w:rsidRPr="00DE6577" w:rsidRDefault="00977873" w:rsidP="00C74D31">
      <w:pPr>
        <w:pStyle w:val="a0"/>
      </w:pPr>
      <w:r w:rsidRPr="00DE6577">
        <w:t>исходный код.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4E0BA5A5" w:rsidR="000E06F3" w:rsidRPr="00C74D31" w:rsidRDefault="000E06F3" w:rsidP="000E06F3">
      <w:pPr>
        <w:pStyle w:val="1"/>
      </w:pPr>
      <w:bookmarkStart w:id="30" w:name="_Toc182396083"/>
      <w:r w:rsidRPr="00C74D31">
        <w:lastRenderedPageBreak/>
        <w:t>Требования к приемно-сдаточным процедурам</w:t>
      </w:r>
      <w:bookmarkEnd w:id="30"/>
    </w:p>
    <w:p w14:paraId="55D18EF5" w14:textId="77777777" w:rsidR="00C74D31" w:rsidRDefault="00C74D31" w:rsidP="00C74D31">
      <w:r>
        <w:t>Процесс приемки-сдачи в соответствии с установленными процедурами предусматривает следующий формат:</w:t>
      </w:r>
    </w:p>
    <w:p w14:paraId="6366250B" w14:textId="77777777" w:rsidR="00C74D31" w:rsidRPr="00CC28B9" w:rsidRDefault="00C74D31" w:rsidP="00C74D31">
      <w:pPr>
        <w:pStyle w:val="a0"/>
      </w:pPr>
      <w:r w:rsidRPr="00CC28B9">
        <w:t>разработчик, являющийся автором проекта, прибывает в специально отведенную аудиторию, где представляет свою работу комиссии;</w:t>
      </w:r>
    </w:p>
    <w:p w14:paraId="60A8013E" w14:textId="77777777" w:rsidR="00C74D31" w:rsidRPr="00CC28B9" w:rsidRDefault="00C74D31" w:rsidP="00C74D31">
      <w:pPr>
        <w:pStyle w:val="a0"/>
      </w:pPr>
      <w:r w:rsidRPr="00CC28B9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28449718" w14:textId="77777777" w:rsidR="00C74D31" w:rsidRPr="00CC28B9" w:rsidRDefault="00C74D31" w:rsidP="00C74D31">
      <w:pPr>
        <w:pStyle w:val="a0"/>
      </w:pPr>
      <w:r w:rsidRPr="00CC28B9">
        <w:t>разработчик представляет проект в течение пяти минут;</w:t>
      </w:r>
    </w:p>
    <w:p w14:paraId="6A6538F3" w14:textId="77777777" w:rsidR="00C74D31" w:rsidRPr="00CC28B9" w:rsidRDefault="00C74D31" w:rsidP="00C74D31">
      <w:pPr>
        <w:pStyle w:val="a0"/>
      </w:pPr>
      <w:r w:rsidRPr="00CC28B9">
        <w:t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</w:t>
      </w:r>
    </w:p>
    <w:p w14:paraId="4846BC2F" w14:textId="77777777" w:rsidR="00C74D31" w:rsidRPr="00CC28B9" w:rsidRDefault="00C74D31" w:rsidP="00C74D31">
      <w:pPr>
        <w:pStyle w:val="a0"/>
      </w:pPr>
      <w:r w:rsidRPr="00CC28B9">
        <w:t>в результате процесса приемки-сдачи комиссия должна оценить выполненную работу и принять решение о её приемке/не приемке с занесением результатов в ведомость;</w:t>
      </w:r>
    </w:p>
    <w:p w14:paraId="5CAE4538" w14:textId="77777777" w:rsidR="00C74D31" w:rsidRDefault="00C74D31" w:rsidP="00C74D31">
      <w:r>
        <w:t>Комиссия, ответственная за приемку работы, состоит из представителей заказчика:</w:t>
      </w:r>
    </w:p>
    <w:p w14:paraId="66BC60BC" w14:textId="1F65F5B0" w:rsidR="00C74D31" w:rsidRPr="00DE6577" w:rsidRDefault="00DE6577" w:rsidP="00C74D31">
      <w:pPr>
        <w:pStyle w:val="a0"/>
      </w:pPr>
      <w:r w:rsidRPr="00DE6577">
        <w:t>Долженкова М.Л.</w:t>
      </w:r>
      <w:r w:rsidR="00DD1DAA" w:rsidRPr="00DE6577">
        <w:t xml:space="preserve"> </w:t>
      </w:r>
      <w:r w:rsidR="00C74D31" w:rsidRPr="00DE6577">
        <w:t xml:space="preserve">– преподаватель по </w:t>
      </w:r>
      <w:r w:rsidRPr="00DE6577">
        <w:t>УП.03.</w:t>
      </w:r>
    </w:p>
    <w:p w14:paraId="24E73B10" w14:textId="77777777" w:rsidR="00C74D31" w:rsidRPr="00C74D31" w:rsidRDefault="00C74D31" w:rsidP="00C74D31">
      <w:pPr>
        <w:rPr>
          <w:highlight w:val="yellow"/>
        </w:rPr>
      </w:pPr>
    </w:p>
    <w:sectPr w:rsidR="00C74D31" w:rsidRPr="00C74D31" w:rsidSect="00D2756B">
      <w:headerReference w:type="default" r:id="rId3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7D4E0" w14:textId="77777777" w:rsidR="0093090D" w:rsidRDefault="0093090D">
      <w:pPr>
        <w:spacing w:before="0" w:line="240" w:lineRule="auto"/>
      </w:pPr>
      <w:r>
        <w:separator/>
      </w:r>
    </w:p>
  </w:endnote>
  <w:endnote w:type="continuationSeparator" w:id="0">
    <w:p w14:paraId="19DA3C51" w14:textId="77777777" w:rsidR="0093090D" w:rsidRDefault="0093090D">
      <w:pPr>
        <w:spacing w:before="0" w:line="240" w:lineRule="auto"/>
      </w:pPr>
      <w:r>
        <w:continuationSeparator/>
      </w:r>
    </w:p>
  </w:endnote>
  <w:endnote w:type="continuationNotice" w:id="1">
    <w:p w14:paraId="55C8B99C" w14:textId="77777777" w:rsidR="0093090D" w:rsidRDefault="0093090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C62A2" w14:textId="77777777" w:rsidR="0093090D" w:rsidRDefault="0093090D" w:rsidP="00990EAC">
      <w:pPr>
        <w:spacing w:before="0" w:line="240" w:lineRule="auto"/>
      </w:pPr>
      <w:r>
        <w:separator/>
      </w:r>
    </w:p>
  </w:footnote>
  <w:footnote w:type="continuationSeparator" w:id="0">
    <w:p w14:paraId="2D1E6FB9" w14:textId="77777777" w:rsidR="0093090D" w:rsidRDefault="0093090D" w:rsidP="00990EAC">
      <w:pPr>
        <w:spacing w:before="0" w:line="240" w:lineRule="auto"/>
      </w:pPr>
      <w:r>
        <w:continuationSeparator/>
      </w:r>
    </w:p>
  </w:footnote>
  <w:footnote w:type="continuationNotice" w:id="1">
    <w:p w14:paraId="2FC1C238" w14:textId="77777777" w:rsidR="0093090D" w:rsidRDefault="0093090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6D7A6B"/>
    <w:multiLevelType w:val="multilevel"/>
    <w:tmpl w:val="739E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C60BE"/>
    <w:multiLevelType w:val="multilevel"/>
    <w:tmpl w:val="5B16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2D543245"/>
    <w:multiLevelType w:val="hybridMultilevel"/>
    <w:tmpl w:val="76ECB0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0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7CE6944"/>
    <w:multiLevelType w:val="multilevel"/>
    <w:tmpl w:val="4F54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6A489D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6734C2D"/>
    <w:multiLevelType w:val="multilevel"/>
    <w:tmpl w:val="52C6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A88565B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1B116C"/>
    <w:multiLevelType w:val="multilevel"/>
    <w:tmpl w:val="0836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DF5180"/>
    <w:multiLevelType w:val="multilevel"/>
    <w:tmpl w:val="AE84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966CC"/>
    <w:multiLevelType w:val="multilevel"/>
    <w:tmpl w:val="D67ABC46"/>
    <w:lvl w:ilvl="0">
      <w:start w:val="1"/>
      <w:numFmt w:val="bullet"/>
      <w:lvlText w:val="−"/>
      <w:lvlJc w:val="left"/>
      <w:pPr>
        <w:ind w:left="645" w:hanging="360"/>
      </w:pPr>
      <w:rPr>
        <w:rFonts w:ascii="Noto Sans Symbols" w:eastAsia="Noto Sans Symbols" w:hAnsi="Noto Sans Symbols" w:cs="Noto Sans Symbols"/>
        <w:shd w:val="clear" w:color="auto" w:fill="auto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243905621">
    <w:abstractNumId w:val="7"/>
  </w:num>
  <w:num w:numId="2" w16cid:durableId="1194811183">
    <w:abstractNumId w:val="0"/>
  </w:num>
  <w:num w:numId="3" w16cid:durableId="394546476">
    <w:abstractNumId w:val="9"/>
  </w:num>
  <w:num w:numId="4" w16cid:durableId="564685556">
    <w:abstractNumId w:val="3"/>
  </w:num>
  <w:num w:numId="5" w16cid:durableId="1938781220">
    <w:abstractNumId w:val="4"/>
  </w:num>
  <w:num w:numId="6" w16cid:durableId="1501654111">
    <w:abstractNumId w:val="13"/>
  </w:num>
  <w:num w:numId="7" w16cid:durableId="730735551">
    <w:abstractNumId w:val="15"/>
  </w:num>
  <w:num w:numId="8" w16cid:durableId="1504973776">
    <w:abstractNumId w:val="21"/>
  </w:num>
  <w:num w:numId="9" w16cid:durableId="1299921015">
    <w:abstractNumId w:val="23"/>
  </w:num>
  <w:num w:numId="10" w16cid:durableId="666708606">
    <w:abstractNumId w:val="14"/>
  </w:num>
  <w:num w:numId="11" w16cid:durableId="1339885595">
    <w:abstractNumId w:val="17"/>
  </w:num>
  <w:num w:numId="12" w16cid:durableId="204567225">
    <w:abstractNumId w:val="28"/>
  </w:num>
  <w:num w:numId="13" w16cid:durableId="1824464037">
    <w:abstractNumId w:val="10"/>
  </w:num>
  <w:num w:numId="14" w16cid:durableId="1193032856">
    <w:abstractNumId w:val="12"/>
  </w:num>
  <w:num w:numId="15" w16cid:durableId="9257467">
    <w:abstractNumId w:val="6"/>
  </w:num>
  <w:num w:numId="16" w16cid:durableId="1429501538">
    <w:abstractNumId w:val="24"/>
  </w:num>
  <w:num w:numId="17" w16cid:durableId="253704945">
    <w:abstractNumId w:val="19"/>
  </w:num>
  <w:num w:numId="18" w16cid:durableId="174804130">
    <w:abstractNumId w:val="5"/>
  </w:num>
  <w:num w:numId="19" w16cid:durableId="561453090">
    <w:abstractNumId w:val="11"/>
  </w:num>
  <w:num w:numId="20" w16cid:durableId="1992757264">
    <w:abstractNumId w:val="18"/>
  </w:num>
  <w:num w:numId="21" w16cid:durableId="698508630">
    <w:abstractNumId w:val="22"/>
  </w:num>
  <w:num w:numId="22" w16cid:durableId="368842687">
    <w:abstractNumId w:val="27"/>
  </w:num>
  <w:num w:numId="23" w16cid:durableId="1375886883">
    <w:abstractNumId w:val="8"/>
  </w:num>
  <w:num w:numId="24" w16cid:durableId="1182932056">
    <w:abstractNumId w:val="25"/>
  </w:num>
  <w:num w:numId="25" w16cid:durableId="2144959590">
    <w:abstractNumId w:val="2"/>
  </w:num>
  <w:num w:numId="26" w16cid:durableId="24211158">
    <w:abstractNumId w:val="16"/>
  </w:num>
  <w:num w:numId="27" w16cid:durableId="1225793704">
    <w:abstractNumId w:val="20"/>
  </w:num>
  <w:num w:numId="28" w16cid:durableId="19666955">
    <w:abstractNumId w:val="26"/>
  </w:num>
  <w:num w:numId="29" w16cid:durableId="81541307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61BD"/>
    <w:rsid w:val="00012E33"/>
    <w:rsid w:val="00015480"/>
    <w:rsid w:val="00020C2C"/>
    <w:rsid w:val="00024473"/>
    <w:rsid w:val="00030053"/>
    <w:rsid w:val="0003009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8146F"/>
    <w:rsid w:val="00086AAA"/>
    <w:rsid w:val="00086CAC"/>
    <w:rsid w:val="000934BA"/>
    <w:rsid w:val="00094729"/>
    <w:rsid w:val="00096EC7"/>
    <w:rsid w:val="000A537A"/>
    <w:rsid w:val="000C0C5D"/>
    <w:rsid w:val="000C2A5F"/>
    <w:rsid w:val="000C7B86"/>
    <w:rsid w:val="000C7DE5"/>
    <w:rsid w:val="000D3006"/>
    <w:rsid w:val="000D3473"/>
    <w:rsid w:val="000D38ED"/>
    <w:rsid w:val="000D3A15"/>
    <w:rsid w:val="000E06F3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5A8D"/>
    <w:rsid w:val="0016119C"/>
    <w:rsid w:val="001673EC"/>
    <w:rsid w:val="00172DBA"/>
    <w:rsid w:val="001761C8"/>
    <w:rsid w:val="00177DD0"/>
    <w:rsid w:val="001866D4"/>
    <w:rsid w:val="00186EFA"/>
    <w:rsid w:val="0019044F"/>
    <w:rsid w:val="00194211"/>
    <w:rsid w:val="001A12C2"/>
    <w:rsid w:val="001A50A1"/>
    <w:rsid w:val="001A7A91"/>
    <w:rsid w:val="001B065B"/>
    <w:rsid w:val="001B0E64"/>
    <w:rsid w:val="001B3C9B"/>
    <w:rsid w:val="001B7103"/>
    <w:rsid w:val="001B73C2"/>
    <w:rsid w:val="001B794F"/>
    <w:rsid w:val="001B7C55"/>
    <w:rsid w:val="001C3744"/>
    <w:rsid w:val="001C71D1"/>
    <w:rsid w:val="001D3FB1"/>
    <w:rsid w:val="001D79BE"/>
    <w:rsid w:val="001E0C4A"/>
    <w:rsid w:val="001F2A2A"/>
    <w:rsid w:val="001F3C1A"/>
    <w:rsid w:val="001F5E9C"/>
    <w:rsid w:val="001F61FC"/>
    <w:rsid w:val="00201509"/>
    <w:rsid w:val="002113DE"/>
    <w:rsid w:val="00211A0F"/>
    <w:rsid w:val="00232192"/>
    <w:rsid w:val="0023221D"/>
    <w:rsid w:val="00234403"/>
    <w:rsid w:val="00234BD7"/>
    <w:rsid w:val="0023504B"/>
    <w:rsid w:val="00235774"/>
    <w:rsid w:val="00241C37"/>
    <w:rsid w:val="00244671"/>
    <w:rsid w:val="00244AD0"/>
    <w:rsid w:val="002469D0"/>
    <w:rsid w:val="002502BF"/>
    <w:rsid w:val="002507EF"/>
    <w:rsid w:val="002537B6"/>
    <w:rsid w:val="00256202"/>
    <w:rsid w:val="00256697"/>
    <w:rsid w:val="002625EC"/>
    <w:rsid w:val="00263185"/>
    <w:rsid w:val="0026423B"/>
    <w:rsid w:val="00265BBF"/>
    <w:rsid w:val="00270C38"/>
    <w:rsid w:val="00276CAB"/>
    <w:rsid w:val="00277614"/>
    <w:rsid w:val="00280E2C"/>
    <w:rsid w:val="00284332"/>
    <w:rsid w:val="00287E94"/>
    <w:rsid w:val="00292B29"/>
    <w:rsid w:val="002952BC"/>
    <w:rsid w:val="00295D9C"/>
    <w:rsid w:val="00296BBF"/>
    <w:rsid w:val="00297595"/>
    <w:rsid w:val="002A514A"/>
    <w:rsid w:val="002A56D9"/>
    <w:rsid w:val="002A77BB"/>
    <w:rsid w:val="002B5EC6"/>
    <w:rsid w:val="002B7DBC"/>
    <w:rsid w:val="002C1982"/>
    <w:rsid w:val="002D354A"/>
    <w:rsid w:val="002D3D38"/>
    <w:rsid w:val="002D5B25"/>
    <w:rsid w:val="002D5ED0"/>
    <w:rsid w:val="002D7971"/>
    <w:rsid w:val="002E28E9"/>
    <w:rsid w:val="002F15DD"/>
    <w:rsid w:val="00303DC8"/>
    <w:rsid w:val="0031133E"/>
    <w:rsid w:val="00311E97"/>
    <w:rsid w:val="00312254"/>
    <w:rsid w:val="00312F95"/>
    <w:rsid w:val="00313C45"/>
    <w:rsid w:val="00314A53"/>
    <w:rsid w:val="00317BF7"/>
    <w:rsid w:val="00323F6E"/>
    <w:rsid w:val="00326605"/>
    <w:rsid w:val="00342964"/>
    <w:rsid w:val="00344D7B"/>
    <w:rsid w:val="00347071"/>
    <w:rsid w:val="00347678"/>
    <w:rsid w:val="00350180"/>
    <w:rsid w:val="00351631"/>
    <w:rsid w:val="003552A3"/>
    <w:rsid w:val="00360814"/>
    <w:rsid w:val="00364D74"/>
    <w:rsid w:val="00370436"/>
    <w:rsid w:val="003711B3"/>
    <w:rsid w:val="00372C9E"/>
    <w:rsid w:val="00374EF9"/>
    <w:rsid w:val="00380D25"/>
    <w:rsid w:val="00382F05"/>
    <w:rsid w:val="00382F9F"/>
    <w:rsid w:val="00386F3E"/>
    <w:rsid w:val="00387E10"/>
    <w:rsid w:val="00390EAB"/>
    <w:rsid w:val="003915BE"/>
    <w:rsid w:val="00393F45"/>
    <w:rsid w:val="0039405E"/>
    <w:rsid w:val="00397496"/>
    <w:rsid w:val="00397B9F"/>
    <w:rsid w:val="003A4E95"/>
    <w:rsid w:val="003A4F21"/>
    <w:rsid w:val="003A546E"/>
    <w:rsid w:val="003C2810"/>
    <w:rsid w:val="003D3E93"/>
    <w:rsid w:val="003D61D2"/>
    <w:rsid w:val="003E0217"/>
    <w:rsid w:val="003E09BF"/>
    <w:rsid w:val="003E1A1B"/>
    <w:rsid w:val="003E22A5"/>
    <w:rsid w:val="003E3B91"/>
    <w:rsid w:val="003E3C4E"/>
    <w:rsid w:val="003E58AE"/>
    <w:rsid w:val="003E72CD"/>
    <w:rsid w:val="003F3F0D"/>
    <w:rsid w:val="003F4E06"/>
    <w:rsid w:val="00410843"/>
    <w:rsid w:val="004112FA"/>
    <w:rsid w:val="00412E47"/>
    <w:rsid w:val="00426F21"/>
    <w:rsid w:val="004347A5"/>
    <w:rsid w:val="00437947"/>
    <w:rsid w:val="00442256"/>
    <w:rsid w:val="00447629"/>
    <w:rsid w:val="00451E07"/>
    <w:rsid w:val="00453601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7636"/>
    <w:rsid w:val="004C5524"/>
    <w:rsid w:val="004E220F"/>
    <w:rsid w:val="004E2783"/>
    <w:rsid w:val="004F4D49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4056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359F"/>
    <w:rsid w:val="0057389A"/>
    <w:rsid w:val="00576138"/>
    <w:rsid w:val="005764B1"/>
    <w:rsid w:val="0058035A"/>
    <w:rsid w:val="00584E3E"/>
    <w:rsid w:val="0058513F"/>
    <w:rsid w:val="00592879"/>
    <w:rsid w:val="005972E7"/>
    <w:rsid w:val="005A188B"/>
    <w:rsid w:val="005A4E60"/>
    <w:rsid w:val="005A6752"/>
    <w:rsid w:val="005B38F3"/>
    <w:rsid w:val="005B5089"/>
    <w:rsid w:val="005D0C1F"/>
    <w:rsid w:val="005D1D9F"/>
    <w:rsid w:val="005D4ECA"/>
    <w:rsid w:val="005E38E8"/>
    <w:rsid w:val="005E7941"/>
    <w:rsid w:val="005F0877"/>
    <w:rsid w:val="005F0B98"/>
    <w:rsid w:val="005F2C82"/>
    <w:rsid w:val="006007E9"/>
    <w:rsid w:val="006030ED"/>
    <w:rsid w:val="00606A93"/>
    <w:rsid w:val="00606C43"/>
    <w:rsid w:val="00612DFE"/>
    <w:rsid w:val="00620630"/>
    <w:rsid w:val="006213CA"/>
    <w:rsid w:val="006252D8"/>
    <w:rsid w:val="0062534D"/>
    <w:rsid w:val="006267F9"/>
    <w:rsid w:val="00627BC1"/>
    <w:rsid w:val="006324C6"/>
    <w:rsid w:val="00636E3B"/>
    <w:rsid w:val="00642B8B"/>
    <w:rsid w:val="00642FB9"/>
    <w:rsid w:val="00645BED"/>
    <w:rsid w:val="0064643E"/>
    <w:rsid w:val="00652C78"/>
    <w:rsid w:val="00661775"/>
    <w:rsid w:val="006638C9"/>
    <w:rsid w:val="006652DC"/>
    <w:rsid w:val="006673D6"/>
    <w:rsid w:val="00671CDE"/>
    <w:rsid w:val="00675354"/>
    <w:rsid w:val="00683DEC"/>
    <w:rsid w:val="006933CE"/>
    <w:rsid w:val="00695763"/>
    <w:rsid w:val="006A3648"/>
    <w:rsid w:val="006A4E6C"/>
    <w:rsid w:val="006A534C"/>
    <w:rsid w:val="006A5DFD"/>
    <w:rsid w:val="006C0F77"/>
    <w:rsid w:val="006D3D91"/>
    <w:rsid w:val="006D422E"/>
    <w:rsid w:val="006D46A3"/>
    <w:rsid w:val="006E4EA7"/>
    <w:rsid w:val="006E62EB"/>
    <w:rsid w:val="006E7B7F"/>
    <w:rsid w:val="006F512D"/>
    <w:rsid w:val="00701738"/>
    <w:rsid w:val="00702405"/>
    <w:rsid w:val="00703DDB"/>
    <w:rsid w:val="0070653E"/>
    <w:rsid w:val="00706D32"/>
    <w:rsid w:val="007101B9"/>
    <w:rsid w:val="0071279D"/>
    <w:rsid w:val="007157E7"/>
    <w:rsid w:val="00717B43"/>
    <w:rsid w:val="00741EC2"/>
    <w:rsid w:val="00742650"/>
    <w:rsid w:val="007445A3"/>
    <w:rsid w:val="00745D79"/>
    <w:rsid w:val="00747AA0"/>
    <w:rsid w:val="007522DD"/>
    <w:rsid w:val="007630D2"/>
    <w:rsid w:val="007661F7"/>
    <w:rsid w:val="0076691E"/>
    <w:rsid w:val="00767006"/>
    <w:rsid w:val="00770291"/>
    <w:rsid w:val="00773671"/>
    <w:rsid w:val="00773EC7"/>
    <w:rsid w:val="00775FCB"/>
    <w:rsid w:val="00796C6F"/>
    <w:rsid w:val="007A0770"/>
    <w:rsid w:val="007A3137"/>
    <w:rsid w:val="007A44EC"/>
    <w:rsid w:val="007A670B"/>
    <w:rsid w:val="007B2AFD"/>
    <w:rsid w:val="007B2E9D"/>
    <w:rsid w:val="007B79AA"/>
    <w:rsid w:val="007C2693"/>
    <w:rsid w:val="007C2AF2"/>
    <w:rsid w:val="007C5DA6"/>
    <w:rsid w:val="007C648D"/>
    <w:rsid w:val="007C6517"/>
    <w:rsid w:val="007D062D"/>
    <w:rsid w:val="007D189A"/>
    <w:rsid w:val="007D18D6"/>
    <w:rsid w:val="007E56CC"/>
    <w:rsid w:val="007E7DEB"/>
    <w:rsid w:val="007F6F16"/>
    <w:rsid w:val="00801271"/>
    <w:rsid w:val="00801482"/>
    <w:rsid w:val="008047D0"/>
    <w:rsid w:val="0081256F"/>
    <w:rsid w:val="0081417D"/>
    <w:rsid w:val="00814570"/>
    <w:rsid w:val="00814ACE"/>
    <w:rsid w:val="00815163"/>
    <w:rsid w:val="00815197"/>
    <w:rsid w:val="00816AE0"/>
    <w:rsid w:val="0082251E"/>
    <w:rsid w:val="008233FB"/>
    <w:rsid w:val="008239DB"/>
    <w:rsid w:val="00847368"/>
    <w:rsid w:val="00851CEE"/>
    <w:rsid w:val="00853022"/>
    <w:rsid w:val="00856459"/>
    <w:rsid w:val="00860B07"/>
    <w:rsid w:val="00871E97"/>
    <w:rsid w:val="00873C68"/>
    <w:rsid w:val="008821B6"/>
    <w:rsid w:val="00887461"/>
    <w:rsid w:val="008913CD"/>
    <w:rsid w:val="00893A57"/>
    <w:rsid w:val="00895567"/>
    <w:rsid w:val="008A19F3"/>
    <w:rsid w:val="008A1A69"/>
    <w:rsid w:val="008A3C7E"/>
    <w:rsid w:val="008A447D"/>
    <w:rsid w:val="008A5C4A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417C"/>
    <w:rsid w:val="008D6356"/>
    <w:rsid w:val="008D6C50"/>
    <w:rsid w:val="008F4105"/>
    <w:rsid w:val="008F445F"/>
    <w:rsid w:val="008F6FA6"/>
    <w:rsid w:val="00907058"/>
    <w:rsid w:val="0090747E"/>
    <w:rsid w:val="009078D1"/>
    <w:rsid w:val="00912AA6"/>
    <w:rsid w:val="0091403C"/>
    <w:rsid w:val="0092285C"/>
    <w:rsid w:val="00922A0E"/>
    <w:rsid w:val="009236FA"/>
    <w:rsid w:val="0093090D"/>
    <w:rsid w:val="00930B24"/>
    <w:rsid w:val="00931494"/>
    <w:rsid w:val="009404B1"/>
    <w:rsid w:val="00940731"/>
    <w:rsid w:val="00941637"/>
    <w:rsid w:val="00941F71"/>
    <w:rsid w:val="00944557"/>
    <w:rsid w:val="00946800"/>
    <w:rsid w:val="00950955"/>
    <w:rsid w:val="0095138C"/>
    <w:rsid w:val="00955863"/>
    <w:rsid w:val="00957C73"/>
    <w:rsid w:val="00962BF3"/>
    <w:rsid w:val="0096798D"/>
    <w:rsid w:val="00970E98"/>
    <w:rsid w:val="009730DA"/>
    <w:rsid w:val="0097494B"/>
    <w:rsid w:val="0097511E"/>
    <w:rsid w:val="0097567A"/>
    <w:rsid w:val="00976058"/>
    <w:rsid w:val="00977873"/>
    <w:rsid w:val="00977D4D"/>
    <w:rsid w:val="0098081B"/>
    <w:rsid w:val="0098133E"/>
    <w:rsid w:val="009863FC"/>
    <w:rsid w:val="0098708B"/>
    <w:rsid w:val="00987A13"/>
    <w:rsid w:val="00990EAC"/>
    <w:rsid w:val="00991D11"/>
    <w:rsid w:val="0099717C"/>
    <w:rsid w:val="00997825"/>
    <w:rsid w:val="009A1CB3"/>
    <w:rsid w:val="009A4CFA"/>
    <w:rsid w:val="009A5DFD"/>
    <w:rsid w:val="009A71DE"/>
    <w:rsid w:val="009A78AA"/>
    <w:rsid w:val="009C15AC"/>
    <w:rsid w:val="009C1E84"/>
    <w:rsid w:val="009C2712"/>
    <w:rsid w:val="009C36DE"/>
    <w:rsid w:val="009C5201"/>
    <w:rsid w:val="009C62A8"/>
    <w:rsid w:val="009C6785"/>
    <w:rsid w:val="009C7141"/>
    <w:rsid w:val="009D3BDA"/>
    <w:rsid w:val="009D483E"/>
    <w:rsid w:val="009D5528"/>
    <w:rsid w:val="009D6117"/>
    <w:rsid w:val="009D626C"/>
    <w:rsid w:val="009D69EC"/>
    <w:rsid w:val="009E1F6A"/>
    <w:rsid w:val="009E4E1B"/>
    <w:rsid w:val="009F1C8A"/>
    <w:rsid w:val="009F59D7"/>
    <w:rsid w:val="00A00224"/>
    <w:rsid w:val="00A0279B"/>
    <w:rsid w:val="00A06116"/>
    <w:rsid w:val="00A120CD"/>
    <w:rsid w:val="00A17FCE"/>
    <w:rsid w:val="00A21721"/>
    <w:rsid w:val="00A22E7D"/>
    <w:rsid w:val="00A26122"/>
    <w:rsid w:val="00A3550C"/>
    <w:rsid w:val="00A43971"/>
    <w:rsid w:val="00A43D43"/>
    <w:rsid w:val="00A50EA5"/>
    <w:rsid w:val="00A51A5D"/>
    <w:rsid w:val="00A52CF3"/>
    <w:rsid w:val="00A54F03"/>
    <w:rsid w:val="00A631A3"/>
    <w:rsid w:val="00A63893"/>
    <w:rsid w:val="00A64A7D"/>
    <w:rsid w:val="00A6518F"/>
    <w:rsid w:val="00A66360"/>
    <w:rsid w:val="00A67E0B"/>
    <w:rsid w:val="00A70C76"/>
    <w:rsid w:val="00A7464D"/>
    <w:rsid w:val="00A75C1D"/>
    <w:rsid w:val="00A80780"/>
    <w:rsid w:val="00A80E28"/>
    <w:rsid w:val="00A82498"/>
    <w:rsid w:val="00A93B7E"/>
    <w:rsid w:val="00AA0174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50CA"/>
    <w:rsid w:val="00AD7019"/>
    <w:rsid w:val="00AD74DC"/>
    <w:rsid w:val="00AE451F"/>
    <w:rsid w:val="00AE4CE5"/>
    <w:rsid w:val="00AF478D"/>
    <w:rsid w:val="00AF7668"/>
    <w:rsid w:val="00B04E95"/>
    <w:rsid w:val="00B06B73"/>
    <w:rsid w:val="00B12578"/>
    <w:rsid w:val="00B125F0"/>
    <w:rsid w:val="00B27F07"/>
    <w:rsid w:val="00B3164A"/>
    <w:rsid w:val="00B36C5A"/>
    <w:rsid w:val="00B37E6B"/>
    <w:rsid w:val="00B426FB"/>
    <w:rsid w:val="00B45B85"/>
    <w:rsid w:val="00B62D3F"/>
    <w:rsid w:val="00B63A5B"/>
    <w:rsid w:val="00B6451B"/>
    <w:rsid w:val="00B6574F"/>
    <w:rsid w:val="00B6663A"/>
    <w:rsid w:val="00B7174E"/>
    <w:rsid w:val="00B775B6"/>
    <w:rsid w:val="00B84157"/>
    <w:rsid w:val="00BA41A6"/>
    <w:rsid w:val="00BA5EE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6C38"/>
    <w:rsid w:val="00BE71FF"/>
    <w:rsid w:val="00BF0033"/>
    <w:rsid w:val="00BF0D31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35ED"/>
    <w:rsid w:val="00C44293"/>
    <w:rsid w:val="00C44F52"/>
    <w:rsid w:val="00C50684"/>
    <w:rsid w:val="00C52A0D"/>
    <w:rsid w:val="00C54F79"/>
    <w:rsid w:val="00C61DF4"/>
    <w:rsid w:val="00C666E3"/>
    <w:rsid w:val="00C675F5"/>
    <w:rsid w:val="00C67DF0"/>
    <w:rsid w:val="00C70FE6"/>
    <w:rsid w:val="00C74D31"/>
    <w:rsid w:val="00C837A0"/>
    <w:rsid w:val="00C85FD6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C2C6F"/>
    <w:rsid w:val="00CC3B6C"/>
    <w:rsid w:val="00CD1405"/>
    <w:rsid w:val="00CD3D8D"/>
    <w:rsid w:val="00CD6492"/>
    <w:rsid w:val="00CE3A3D"/>
    <w:rsid w:val="00CE7A30"/>
    <w:rsid w:val="00CE7A85"/>
    <w:rsid w:val="00CF3B09"/>
    <w:rsid w:val="00CF4EF6"/>
    <w:rsid w:val="00D0476C"/>
    <w:rsid w:val="00D065A6"/>
    <w:rsid w:val="00D10BB3"/>
    <w:rsid w:val="00D112DA"/>
    <w:rsid w:val="00D1204C"/>
    <w:rsid w:val="00D1695C"/>
    <w:rsid w:val="00D24A5D"/>
    <w:rsid w:val="00D25CD9"/>
    <w:rsid w:val="00D26A08"/>
    <w:rsid w:val="00D270A5"/>
    <w:rsid w:val="00D2756B"/>
    <w:rsid w:val="00D3115C"/>
    <w:rsid w:val="00D31A36"/>
    <w:rsid w:val="00D37FCB"/>
    <w:rsid w:val="00D4023D"/>
    <w:rsid w:val="00D4069A"/>
    <w:rsid w:val="00D448F8"/>
    <w:rsid w:val="00D50DDD"/>
    <w:rsid w:val="00D54ECC"/>
    <w:rsid w:val="00D664C5"/>
    <w:rsid w:val="00D70192"/>
    <w:rsid w:val="00D71111"/>
    <w:rsid w:val="00D7189D"/>
    <w:rsid w:val="00D729BC"/>
    <w:rsid w:val="00D730CA"/>
    <w:rsid w:val="00D801DF"/>
    <w:rsid w:val="00D818F2"/>
    <w:rsid w:val="00D86307"/>
    <w:rsid w:val="00D91B3D"/>
    <w:rsid w:val="00D94F64"/>
    <w:rsid w:val="00D954BA"/>
    <w:rsid w:val="00D978E4"/>
    <w:rsid w:val="00DA33AC"/>
    <w:rsid w:val="00DA4B3C"/>
    <w:rsid w:val="00DA64D0"/>
    <w:rsid w:val="00DA6582"/>
    <w:rsid w:val="00DB0DFE"/>
    <w:rsid w:val="00DB67CB"/>
    <w:rsid w:val="00DC22C2"/>
    <w:rsid w:val="00DC575A"/>
    <w:rsid w:val="00DC5FE1"/>
    <w:rsid w:val="00DD1DAA"/>
    <w:rsid w:val="00DD2B98"/>
    <w:rsid w:val="00DD4754"/>
    <w:rsid w:val="00DD5703"/>
    <w:rsid w:val="00DE03C1"/>
    <w:rsid w:val="00DE18B5"/>
    <w:rsid w:val="00DE6577"/>
    <w:rsid w:val="00DE707A"/>
    <w:rsid w:val="00DE791C"/>
    <w:rsid w:val="00DF09F4"/>
    <w:rsid w:val="00E02E0B"/>
    <w:rsid w:val="00E0593E"/>
    <w:rsid w:val="00E06647"/>
    <w:rsid w:val="00E208B0"/>
    <w:rsid w:val="00E21DD9"/>
    <w:rsid w:val="00E26720"/>
    <w:rsid w:val="00E31962"/>
    <w:rsid w:val="00E32A3F"/>
    <w:rsid w:val="00E36DF7"/>
    <w:rsid w:val="00E41AEE"/>
    <w:rsid w:val="00E4452A"/>
    <w:rsid w:val="00E4794F"/>
    <w:rsid w:val="00E508A7"/>
    <w:rsid w:val="00E50F28"/>
    <w:rsid w:val="00E60A44"/>
    <w:rsid w:val="00E61B22"/>
    <w:rsid w:val="00E666EA"/>
    <w:rsid w:val="00E74087"/>
    <w:rsid w:val="00E85CEA"/>
    <w:rsid w:val="00E8690C"/>
    <w:rsid w:val="00E9758D"/>
    <w:rsid w:val="00E97C53"/>
    <w:rsid w:val="00EA29AC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3B32"/>
    <w:rsid w:val="00ED4484"/>
    <w:rsid w:val="00ED6B45"/>
    <w:rsid w:val="00ED7346"/>
    <w:rsid w:val="00ED77F3"/>
    <w:rsid w:val="00EE29EA"/>
    <w:rsid w:val="00EE45D4"/>
    <w:rsid w:val="00EE5826"/>
    <w:rsid w:val="00EF1410"/>
    <w:rsid w:val="00F05BB5"/>
    <w:rsid w:val="00F113BF"/>
    <w:rsid w:val="00F20633"/>
    <w:rsid w:val="00F20ED0"/>
    <w:rsid w:val="00F2337D"/>
    <w:rsid w:val="00F25908"/>
    <w:rsid w:val="00F26E37"/>
    <w:rsid w:val="00F275F0"/>
    <w:rsid w:val="00F32A7C"/>
    <w:rsid w:val="00F34EC4"/>
    <w:rsid w:val="00F374E5"/>
    <w:rsid w:val="00F4271F"/>
    <w:rsid w:val="00F4773D"/>
    <w:rsid w:val="00F535EE"/>
    <w:rsid w:val="00F5534E"/>
    <w:rsid w:val="00F6042B"/>
    <w:rsid w:val="00F62A47"/>
    <w:rsid w:val="00F62DCD"/>
    <w:rsid w:val="00F7451A"/>
    <w:rsid w:val="00F745DD"/>
    <w:rsid w:val="00F76B03"/>
    <w:rsid w:val="00F76EBD"/>
    <w:rsid w:val="00F819DB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60BB"/>
    <w:rsid w:val="00FC50B2"/>
    <w:rsid w:val="00FC6AE0"/>
    <w:rsid w:val="00FD0C4A"/>
    <w:rsid w:val="00FD2680"/>
    <w:rsid w:val="00FD5DFD"/>
    <w:rsid w:val="00FD73B1"/>
    <w:rsid w:val="00FE77D9"/>
    <w:rsid w:val="00FF549A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qFormat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C74D31"/>
  </w:style>
  <w:style w:type="character" w:customStyle="1" w:styleId="eop">
    <w:name w:val="eop"/>
    <w:basedOn w:val="a2"/>
    <w:rsid w:val="00C74D31"/>
  </w:style>
  <w:style w:type="paragraph" w:customStyle="1" w:styleId="ds-markdown-paragraph">
    <w:name w:val="ds-markdown-paragraph"/>
    <w:basedOn w:val="a1"/>
    <w:rsid w:val="002537B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42606A-D74D-4A39-BA81-C3FC4127737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201</TotalTime>
  <Pages>24</Pages>
  <Words>3128</Words>
  <Characters>17836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Анна пислегина</cp:lastModifiedBy>
  <cp:revision>42</cp:revision>
  <cp:lastPrinted>2024-11-13T13:14:00Z</cp:lastPrinted>
  <dcterms:created xsi:type="dcterms:W3CDTF">2025-10-02T08:02:00Z</dcterms:created>
  <dcterms:modified xsi:type="dcterms:W3CDTF">2025-10-16T05:52:00Z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